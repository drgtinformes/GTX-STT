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2E595" w14:textId="77777777" w:rsidR="00D42B22" w:rsidRPr="00D42B22" w:rsidRDefault="00D42B22" w:rsidP="00D42B22">
      <w:pPr>
        <w:spacing w:after="0" w:line="240" w:lineRule="auto"/>
        <w:rPr>
          <w:rFonts w:ascii="Century Gothic" w:hAnsi="Century Gothic"/>
          <w:sz w:val="20"/>
          <w:szCs w:val="20"/>
        </w:rPr>
      </w:pPr>
      <w:bookmarkStart w:id="0" w:name="OLE_LINK19"/>
      <w:bookmarkStart w:id="1" w:name="OLE_LINK20"/>
    </w:p>
    <w:p w14:paraId="6DB687EB" w14:textId="77777777" w:rsidR="00224183" w:rsidRPr="00005CEF" w:rsidRDefault="00224183" w:rsidP="00224183">
      <w:pPr>
        <w:pStyle w:val="Sinespaciado"/>
        <w:rPr>
          <w:rFonts w:ascii="Century Gothic" w:hAnsi="Century Gothic"/>
          <w:sz w:val="20"/>
          <w:szCs w:val="20"/>
          <w:lang w:val="en-US"/>
        </w:rPr>
      </w:pPr>
      <w:r w:rsidRPr="00005CEF">
        <w:rPr>
          <w:rFonts w:ascii="Century Gothic" w:hAnsi="Century Gothic"/>
          <w:sz w:val="20"/>
          <w:szCs w:val="20"/>
          <w:lang w:val="en-US"/>
        </w:rPr>
        <w:t>{DIAGNOSTICO}</w:t>
      </w:r>
    </w:p>
    <w:p w14:paraId="342515CB" w14:textId="0DC1E8FC" w:rsidR="00871D4B" w:rsidRDefault="00871D4B" w:rsidP="00871D4B">
      <w:pPr>
        <w:spacing w:after="0" w:line="240" w:lineRule="auto"/>
        <w:jc w:val="both"/>
        <w:rPr>
          <w:rFonts w:ascii="Century Gothic" w:hAnsi="Century Gothic"/>
          <w:bCs/>
          <w:sz w:val="20"/>
          <w:szCs w:val="20"/>
        </w:rPr>
      </w:pPr>
    </w:p>
    <w:p w14:paraId="7EEE6D4A" w14:textId="77777777" w:rsidR="0042031C" w:rsidRDefault="0042031C" w:rsidP="0042031C">
      <w:pPr>
        <w:rPr>
          <w:rFonts w:asciiTheme="majorHAnsi" w:hAnsiTheme="majorHAnsi"/>
          <w:sz w:val="20"/>
          <w:szCs w:val="20"/>
          <w:lang w:val="es-ES_tradnl"/>
        </w:rPr>
      </w:pPr>
    </w:p>
    <w:p w14:paraId="642D60AE" w14:textId="77777777" w:rsidR="00CC78FA" w:rsidRPr="004351B2" w:rsidRDefault="00CC78FA" w:rsidP="004351B2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</w:p>
    <w:p w14:paraId="6684E6B5" w14:textId="77777777" w:rsidR="004351B2" w:rsidRPr="004351B2" w:rsidRDefault="004351B2" w:rsidP="004351B2">
      <w:pPr>
        <w:spacing w:after="0" w:line="240" w:lineRule="auto"/>
        <w:jc w:val="both"/>
        <w:rPr>
          <w:rFonts w:ascii="Century Gothic" w:hAnsi="Century Gothic"/>
          <w:b/>
          <w:sz w:val="20"/>
          <w:szCs w:val="20"/>
        </w:rPr>
      </w:pPr>
    </w:p>
    <w:bookmarkEnd w:id="0"/>
    <w:bookmarkEnd w:id="1"/>
    <w:p w14:paraId="5CB88942" w14:textId="77777777" w:rsidR="007D4648" w:rsidRPr="00890512" w:rsidRDefault="007D4648" w:rsidP="00F85DF5">
      <w:pPr>
        <w:spacing w:after="0"/>
        <w:rPr>
          <w:rFonts w:ascii="Century Gothic" w:hAnsi="Century Gothic"/>
          <w:b/>
          <w:sz w:val="20"/>
          <w:szCs w:val="20"/>
        </w:rPr>
      </w:pPr>
    </w:p>
    <w:sectPr w:rsidR="007D4648" w:rsidRPr="00890512" w:rsidSect="00C60740">
      <w:pgSz w:w="12240" w:h="15840" w:code="1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9E158A"/>
    <w:multiLevelType w:val="hybridMultilevel"/>
    <w:tmpl w:val="A692A45E"/>
    <w:lvl w:ilvl="0" w:tplc="70E2144A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10315F"/>
    <w:multiLevelType w:val="hybridMultilevel"/>
    <w:tmpl w:val="084A3FF8"/>
    <w:lvl w:ilvl="0" w:tplc="49BACE68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E834FF"/>
    <w:multiLevelType w:val="hybridMultilevel"/>
    <w:tmpl w:val="9D901264"/>
    <w:lvl w:ilvl="0" w:tplc="D78CD778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3948098">
    <w:abstractNumId w:val="0"/>
  </w:num>
  <w:num w:numId="2" w16cid:durableId="683167485">
    <w:abstractNumId w:val="2"/>
  </w:num>
  <w:num w:numId="3" w16cid:durableId="16770308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ABA"/>
    <w:rsid w:val="00001308"/>
    <w:rsid w:val="0001715B"/>
    <w:rsid w:val="0003547F"/>
    <w:rsid w:val="000541D0"/>
    <w:rsid w:val="00071F43"/>
    <w:rsid w:val="00074D61"/>
    <w:rsid w:val="0009185E"/>
    <w:rsid w:val="0009367F"/>
    <w:rsid w:val="000B0228"/>
    <w:rsid w:val="000B13B8"/>
    <w:rsid w:val="000B16D5"/>
    <w:rsid w:val="000D364F"/>
    <w:rsid w:val="000D702C"/>
    <w:rsid w:val="00103957"/>
    <w:rsid w:val="00104704"/>
    <w:rsid w:val="0012257E"/>
    <w:rsid w:val="00124339"/>
    <w:rsid w:val="00171BEA"/>
    <w:rsid w:val="00175A6B"/>
    <w:rsid w:val="0019577C"/>
    <w:rsid w:val="001A0134"/>
    <w:rsid w:val="001A0B97"/>
    <w:rsid w:val="001B5492"/>
    <w:rsid w:val="001C3AC6"/>
    <w:rsid w:val="001D30B1"/>
    <w:rsid w:val="001D447C"/>
    <w:rsid w:val="001F0B63"/>
    <w:rsid w:val="001F4932"/>
    <w:rsid w:val="00204374"/>
    <w:rsid w:val="00205741"/>
    <w:rsid w:val="0021078B"/>
    <w:rsid w:val="00224183"/>
    <w:rsid w:val="002317D0"/>
    <w:rsid w:val="00235737"/>
    <w:rsid w:val="00241AB6"/>
    <w:rsid w:val="002656B4"/>
    <w:rsid w:val="002A4CFB"/>
    <w:rsid w:val="002B4E86"/>
    <w:rsid w:val="002B54D5"/>
    <w:rsid w:val="002B783E"/>
    <w:rsid w:val="002C15FD"/>
    <w:rsid w:val="002C76E1"/>
    <w:rsid w:val="002E205E"/>
    <w:rsid w:val="002F1414"/>
    <w:rsid w:val="002F1998"/>
    <w:rsid w:val="002F5FD6"/>
    <w:rsid w:val="0033436F"/>
    <w:rsid w:val="00351A15"/>
    <w:rsid w:val="00385E2D"/>
    <w:rsid w:val="00393D5B"/>
    <w:rsid w:val="003A236F"/>
    <w:rsid w:val="003D12B4"/>
    <w:rsid w:val="003D6E01"/>
    <w:rsid w:val="003E070C"/>
    <w:rsid w:val="003E278A"/>
    <w:rsid w:val="003F08D4"/>
    <w:rsid w:val="00405ABA"/>
    <w:rsid w:val="00411A2A"/>
    <w:rsid w:val="00415E03"/>
    <w:rsid w:val="0042031C"/>
    <w:rsid w:val="004351B2"/>
    <w:rsid w:val="004369DD"/>
    <w:rsid w:val="00444D57"/>
    <w:rsid w:val="004502B4"/>
    <w:rsid w:val="00463119"/>
    <w:rsid w:val="00486CAA"/>
    <w:rsid w:val="004A10D5"/>
    <w:rsid w:val="004A4AF7"/>
    <w:rsid w:val="004B4998"/>
    <w:rsid w:val="004C1731"/>
    <w:rsid w:val="004F4EDB"/>
    <w:rsid w:val="00523216"/>
    <w:rsid w:val="0054151E"/>
    <w:rsid w:val="0054673A"/>
    <w:rsid w:val="00575263"/>
    <w:rsid w:val="005841DF"/>
    <w:rsid w:val="005C0624"/>
    <w:rsid w:val="00612E65"/>
    <w:rsid w:val="00625CE1"/>
    <w:rsid w:val="00630DF1"/>
    <w:rsid w:val="0063167C"/>
    <w:rsid w:val="00633FBC"/>
    <w:rsid w:val="00637C2C"/>
    <w:rsid w:val="00665BE5"/>
    <w:rsid w:val="00686F38"/>
    <w:rsid w:val="00692E7F"/>
    <w:rsid w:val="00696803"/>
    <w:rsid w:val="006B3676"/>
    <w:rsid w:val="006B385A"/>
    <w:rsid w:val="006B48E7"/>
    <w:rsid w:val="006C4AB0"/>
    <w:rsid w:val="006E28A5"/>
    <w:rsid w:val="006F2602"/>
    <w:rsid w:val="00703914"/>
    <w:rsid w:val="00710EA0"/>
    <w:rsid w:val="00733659"/>
    <w:rsid w:val="00733FD2"/>
    <w:rsid w:val="00744D6C"/>
    <w:rsid w:val="00747C0E"/>
    <w:rsid w:val="007501A6"/>
    <w:rsid w:val="0075091D"/>
    <w:rsid w:val="007B5B0E"/>
    <w:rsid w:val="007C26C7"/>
    <w:rsid w:val="007D4648"/>
    <w:rsid w:val="007E49B7"/>
    <w:rsid w:val="00805DF6"/>
    <w:rsid w:val="00846D31"/>
    <w:rsid w:val="00855A90"/>
    <w:rsid w:val="00860C95"/>
    <w:rsid w:val="008640C4"/>
    <w:rsid w:val="00871D4B"/>
    <w:rsid w:val="00875A8D"/>
    <w:rsid w:val="008844B2"/>
    <w:rsid w:val="00890512"/>
    <w:rsid w:val="00892920"/>
    <w:rsid w:val="00892E29"/>
    <w:rsid w:val="008A09D7"/>
    <w:rsid w:val="008A2981"/>
    <w:rsid w:val="008A6342"/>
    <w:rsid w:val="008A7761"/>
    <w:rsid w:val="008D43D6"/>
    <w:rsid w:val="008E2704"/>
    <w:rsid w:val="008E309A"/>
    <w:rsid w:val="00915914"/>
    <w:rsid w:val="00941FA5"/>
    <w:rsid w:val="00943E40"/>
    <w:rsid w:val="009707C0"/>
    <w:rsid w:val="009979AD"/>
    <w:rsid w:val="009A1F1B"/>
    <w:rsid w:val="009A3D4D"/>
    <w:rsid w:val="009A4FDA"/>
    <w:rsid w:val="009B617B"/>
    <w:rsid w:val="009C1B33"/>
    <w:rsid w:val="009C1BC9"/>
    <w:rsid w:val="009C212F"/>
    <w:rsid w:val="009C38FD"/>
    <w:rsid w:val="009C7FA1"/>
    <w:rsid w:val="009D518D"/>
    <w:rsid w:val="009E2CB9"/>
    <w:rsid w:val="00A02EEF"/>
    <w:rsid w:val="00A14953"/>
    <w:rsid w:val="00A15C8F"/>
    <w:rsid w:val="00A360DC"/>
    <w:rsid w:val="00A6765E"/>
    <w:rsid w:val="00A80169"/>
    <w:rsid w:val="00A81798"/>
    <w:rsid w:val="00A870D4"/>
    <w:rsid w:val="00AB3607"/>
    <w:rsid w:val="00AC4E80"/>
    <w:rsid w:val="00AD3B50"/>
    <w:rsid w:val="00AE6D4A"/>
    <w:rsid w:val="00B13839"/>
    <w:rsid w:val="00B14651"/>
    <w:rsid w:val="00B20192"/>
    <w:rsid w:val="00B41695"/>
    <w:rsid w:val="00B519E5"/>
    <w:rsid w:val="00B72DFB"/>
    <w:rsid w:val="00B878B8"/>
    <w:rsid w:val="00B9708B"/>
    <w:rsid w:val="00BA4B43"/>
    <w:rsid w:val="00BA6679"/>
    <w:rsid w:val="00BB10E3"/>
    <w:rsid w:val="00BF13DC"/>
    <w:rsid w:val="00BF5D17"/>
    <w:rsid w:val="00C1557C"/>
    <w:rsid w:val="00C156CF"/>
    <w:rsid w:val="00C47601"/>
    <w:rsid w:val="00C60740"/>
    <w:rsid w:val="00C60856"/>
    <w:rsid w:val="00C648DB"/>
    <w:rsid w:val="00C85DA4"/>
    <w:rsid w:val="00C97181"/>
    <w:rsid w:val="00CA1B4D"/>
    <w:rsid w:val="00CA28F3"/>
    <w:rsid w:val="00CB6594"/>
    <w:rsid w:val="00CC78FA"/>
    <w:rsid w:val="00CD3D59"/>
    <w:rsid w:val="00CF7DE4"/>
    <w:rsid w:val="00D1792A"/>
    <w:rsid w:val="00D21071"/>
    <w:rsid w:val="00D42B22"/>
    <w:rsid w:val="00D51429"/>
    <w:rsid w:val="00D56155"/>
    <w:rsid w:val="00D56811"/>
    <w:rsid w:val="00D858D7"/>
    <w:rsid w:val="00D86BF4"/>
    <w:rsid w:val="00DB2312"/>
    <w:rsid w:val="00DD6880"/>
    <w:rsid w:val="00DF41DB"/>
    <w:rsid w:val="00DF7346"/>
    <w:rsid w:val="00E10779"/>
    <w:rsid w:val="00E1354B"/>
    <w:rsid w:val="00E21D78"/>
    <w:rsid w:val="00E22B58"/>
    <w:rsid w:val="00E24973"/>
    <w:rsid w:val="00E51DE3"/>
    <w:rsid w:val="00E96E55"/>
    <w:rsid w:val="00EA09E6"/>
    <w:rsid w:val="00EA2736"/>
    <w:rsid w:val="00ED3A44"/>
    <w:rsid w:val="00ED69B7"/>
    <w:rsid w:val="00EE228E"/>
    <w:rsid w:val="00EE687E"/>
    <w:rsid w:val="00EE7CB2"/>
    <w:rsid w:val="00EF2B8E"/>
    <w:rsid w:val="00F15DF7"/>
    <w:rsid w:val="00F271F4"/>
    <w:rsid w:val="00F31B1E"/>
    <w:rsid w:val="00F474DA"/>
    <w:rsid w:val="00F65922"/>
    <w:rsid w:val="00F82C95"/>
    <w:rsid w:val="00F85DF5"/>
    <w:rsid w:val="00F9558B"/>
    <w:rsid w:val="00FA2E00"/>
    <w:rsid w:val="00FD071D"/>
    <w:rsid w:val="00FF1357"/>
    <w:rsid w:val="00FF7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07F8B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A4CFB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7039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03914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8905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D4648"/>
    <w:pPr>
      <w:spacing w:before="100" w:beforeAutospacing="1" w:after="115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Sombreadoclaro">
    <w:name w:val="Light Shading"/>
    <w:basedOn w:val="Tablanormal"/>
    <w:uiPriority w:val="60"/>
    <w:semiHidden/>
    <w:unhideWhenUsed/>
    <w:rsid w:val="0042031C"/>
    <w:pPr>
      <w:spacing w:after="0" w:line="240" w:lineRule="auto"/>
    </w:pPr>
    <w:rPr>
      <w:rFonts w:eastAsiaTheme="minorEastAsia"/>
      <w:color w:val="000000" w:themeColor="text1" w:themeShade="BF"/>
      <w:sz w:val="24"/>
      <w:szCs w:val="24"/>
      <w:lang w:val="es-ES_tradnl"/>
    </w:rPr>
    <w:tblPr>
      <w:tblStyleRowBandSize w:val="1"/>
      <w:tblStyleColBandSize w:val="1"/>
      <w:tblInd w:w="0" w:type="nil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Sinespaciado">
    <w:name w:val="No Spacing"/>
    <w:uiPriority w:val="1"/>
    <w:qFormat/>
    <w:rsid w:val="0022418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881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guel%20Quintanilla\Desktop\Informes%20%5bFecha%20de%20Entrega%20XX-05-16%5d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D647E2-7C70-45E2-9AB2-E47D80D976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Informes [Fecha de Entrega XX-05-16]</Template>
  <TotalTime>106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Miguel Quintanilla</dc:creator>
  <cp:lastModifiedBy>Diego García-Tello Núñez</cp:lastModifiedBy>
  <cp:revision>49</cp:revision>
  <dcterms:created xsi:type="dcterms:W3CDTF">2018-06-06T04:11:00Z</dcterms:created>
  <dcterms:modified xsi:type="dcterms:W3CDTF">2026-05-22T10:53:00Z</dcterms:modified>
</cp:coreProperties>
</file>