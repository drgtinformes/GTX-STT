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1463" w14:textId="77777777" w:rsidR="00882226" w:rsidRDefault="00C27D65" w:rsidP="00C27D65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  <w:lang w:val="es-CL" w:eastAsia="es-CL"/>
        </w:rPr>
        <w:drawing>
          <wp:anchor distT="0" distB="0" distL="114300" distR="114300" simplePos="0" relativeHeight="251658240" behindDoc="0" locked="0" layoutInCell="1" allowOverlap="1" wp14:anchorId="0C68CEC0" wp14:editId="2E6AA771">
            <wp:simplePos x="0" y="0"/>
            <wp:positionH relativeFrom="column">
              <wp:posOffset>-742950</wp:posOffset>
            </wp:positionH>
            <wp:positionV relativeFrom="paragraph">
              <wp:posOffset>-742950</wp:posOffset>
            </wp:positionV>
            <wp:extent cx="2639919" cy="742950"/>
            <wp:effectExtent l="0" t="0" r="825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919" cy="742950"/>
                    </a:xfrm>
                    <a:prstGeom prst="rect">
                      <a:avLst/>
                    </a:prstGeom>
                    <a:noFill/>
                    <a:effectLst>
                      <a:softEdge rad="127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5B5">
        <w:rPr>
          <w:rFonts w:asciiTheme="majorHAnsi" w:hAnsiTheme="majorHAnsi"/>
          <w:sz w:val="20"/>
          <w:szCs w:val="20"/>
        </w:rPr>
        <w:tab/>
      </w:r>
      <w:r w:rsidR="00DF05B5">
        <w:rPr>
          <w:rFonts w:asciiTheme="majorHAnsi" w:hAnsiTheme="majorHAnsi"/>
          <w:sz w:val="20"/>
          <w:szCs w:val="20"/>
        </w:rPr>
        <w:tab/>
      </w:r>
      <w:r w:rsidR="00DF05B5">
        <w:rPr>
          <w:rFonts w:asciiTheme="majorHAnsi" w:hAnsiTheme="majorHAnsi"/>
          <w:sz w:val="20"/>
          <w:szCs w:val="20"/>
        </w:rPr>
        <w:tab/>
      </w:r>
      <w:r w:rsidR="00DF05B5">
        <w:rPr>
          <w:rFonts w:asciiTheme="majorHAnsi" w:hAnsiTheme="majorHAnsi"/>
          <w:sz w:val="20"/>
          <w:szCs w:val="20"/>
        </w:rPr>
        <w:tab/>
      </w:r>
      <w:r w:rsidR="00DF05B5">
        <w:rPr>
          <w:rFonts w:asciiTheme="majorHAnsi" w:hAnsiTheme="majorHAnsi"/>
          <w:sz w:val="20"/>
          <w:szCs w:val="20"/>
        </w:rPr>
        <w:tab/>
      </w:r>
      <w:r w:rsidR="00DF05B5">
        <w:rPr>
          <w:rFonts w:asciiTheme="majorHAnsi" w:hAnsiTheme="majorHAnsi"/>
          <w:sz w:val="20"/>
          <w:szCs w:val="20"/>
        </w:rPr>
        <w:tab/>
      </w:r>
      <w:r w:rsidR="00DF05B5">
        <w:rPr>
          <w:rFonts w:asciiTheme="majorHAnsi" w:hAnsiTheme="majorHAnsi"/>
          <w:sz w:val="20"/>
          <w:szCs w:val="20"/>
        </w:rPr>
        <w:tab/>
      </w:r>
      <w:r w:rsidR="00DF05B5"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</w:p>
    <w:p w14:paraId="148102ED" w14:textId="0ABFC739" w:rsidR="00C01CCD" w:rsidRDefault="00DF05B5" w:rsidP="00882226">
      <w:pPr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Talca,</w:t>
      </w:r>
      <w:r w:rsidR="00B44562">
        <w:rPr>
          <w:rFonts w:asciiTheme="majorHAnsi" w:hAnsiTheme="majorHAnsi"/>
          <w:sz w:val="20"/>
          <w:szCs w:val="20"/>
        </w:rPr>
        <w:t xml:space="preserve"> </w:t>
      </w:r>
      <w:r w:rsidR="001E71B2">
        <w:rPr>
          <w:rFonts w:asciiTheme="majorHAnsi" w:hAnsiTheme="majorHAnsi"/>
          <w:b/>
          <w:bCs/>
          <w:sz w:val="20"/>
          <w:szCs w:val="20"/>
        </w:rPr>
        <w:t>2</w:t>
      </w:r>
      <w:r w:rsidR="00A66085">
        <w:rPr>
          <w:rFonts w:asciiTheme="majorHAnsi" w:hAnsiTheme="majorHAnsi"/>
          <w:b/>
          <w:bCs/>
          <w:sz w:val="20"/>
          <w:szCs w:val="20"/>
        </w:rPr>
        <w:t>3</w:t>
      </w:r>
      <w:r w:rsidR="009D3E3A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1B52EA">
        <w:rPr>
          <w:rFonts w:asciiTheme="majorHAnsi" w:hAnsiTheme="majorHAnsi"/>
          <w:b/>
          <w:bCs/>
          <w:sz w:val="20"/>
          <w:szCs w:val="20"/>
        </w:rPr>
        <w:t xml:space="preserve">de </w:t>
      </w:r>
      <w:proofErr w:type="gramStart"/>
      <w:r w:rsidR="001B52EA">
        <w:rPr>
          <w:rFonts w:asciiTheme="majorHAnsi" w:hAnsiTheme="majorHAnsi"/>
          <w:b/>
          <w:bCs/>
          <w:sz w:val="20"/>
          <w:szCs w:val="20"/>
        </w:rPr>
        <w:t>Abril</w:t>
      </w:r>
      <w:proofErr w:type="gramEnd"/>
      <w:r w:rsidR="00653F54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B312BA">
        <w:rPr>
          <w:rFonts w:asciiTheme="majorHAnsi" w:hAnsiTheme="majorHAnsi"/>
          <w:b/>
          <w:bCs/>
          <w:sz w:val="20"/>
          <w:szCs w:val="20"/>
        </w:rPr>
        <w:t>del 2026</w:t>
      </w:r>
    </w:p>
    <w:p w14:paraId="0820C747" w14:textId="6C89990D" w:rsidR="007D1D88" w:rsidRDefault="007D1D88" w:rsidP="00C01CCD">
      <w:pPr>
        <w:jc w:val="right"/>
        <w:rPr>
          <w:rFonts w:asciiTheme="majorHAnsi" w:hAnsiTheme="majorHAnsi"/>
          <w:sz w:val="20"/>
          <w:szCs w:val="20"/>
        </w:rPr>
      </w:pPr>
    </w:p>
    <w:p w14:paraId="75C172A4" w14:textId="77777777" w:rsidR="007D1D88" w:rsidRDefault="007D1D88" w:rsidP="00C01CCD">
      <w:pPr>
        <w:jc w:val="right"/>
        <w:rPr>
          <w:rFonts w:asciiTheme="majorHAnsi" w:hAnsiTheme="majorHAnsi"/>
          <w:sz w:val="20"/>
          <w:szCs w:val="20"/>
        </w:rPr>
      </w:pPr>
    </w:p>
    <w:p w14:paraId="3459EFC7" w14:textId="77777777" w:rsidR="00AC063B" w:rsidRDefault="00AC063B">
      <w:pPr>
        <w:rPr>
          <w:rFonts w:asciiTheme="majorHAnsi" w:hAnsiTheme="majorHAnsi"/>
          <w:sz w:val="20"/>
          <w:szCs w:val="20"/>
        </w:rPr>
      </w:pPr>
    </w:p>
    <w:p w14:paraId="7950692D" w14:textId="00281EA6" w:rsidR="00036C64" w:rsidRPr="000A6778" w:rsidRDefault="00E231A4" w:rsidP="000A7AA6">
      <w:pPr>
        <w:pBdr>
          <w:top w:val="single" w:sz="4" w:space="1" w:color="auto"/>
        </w:pBdr>
        <w:rPr>
          <w:rFonts w:asciiTheme="majorHAnsi" w:hAnsiTheme="majorHAnsi"/>
          <w:sz w:val="20"/>
          <w:szCs w:val="20"/>
        </w:rPr>
      </w:pPr>
      <w:r w:rsidRPr="000A6778">
        <w:rPr>
          <w:rFonts w:asciiTheme="majorHAnsi" w:hAnsiTheme="majorHAnsi"/>
          <w:sz w:val="20"/>
          <w:szCs w:val="20"/>
        </w:rPr>
        <w:t>Paciente</w:t>
      </w:r>
      <w:proofErr w:type="gramStart"/>
      <w:r w:rsidRPr="000A6778">
        <w:rPr>
          <w:rFonts w:asciiTheme="majorHAnsi" w:hAnsiTheme="majorHAnsi"/>
          <w:sz w:val="20"/>
          <w:szCs w:val="20"/>
        </w:rPr>
        <w:t>:</w:t>
      </w:r>
      <w:r w:rsidR="00C27D65" w:rsidRPr="000A6778">
        <w:rPr>
          <w:rFonts w:asciiTheme="majorHAnsi" w:hAnsiTheme="majorHAnsi"/>
          <w:sz w:val="20"/>
          <w:szCs w:val="20"/>
        </w:rPr>
        <w:t xml:space="preserve"> </w:t>
      </w:r>
      <w:r w:rsidR="00365193">
        <w:rPr>
          <w:rFonts w:asciiTheme="majorHAnsi" w:hAnsiTheme="majorHAnsi"/>
          <w:sz w:val="20"/>
          <w:szCs w:val="20"/>
        </w:rPr>
        <w:t xml:space="preserve"> </w:t>
      </w:r>
      <w:r w:rsidR="003A52B5" w:rsidRPr="003A52B5">
        <w:rPr>
          <w:rFonts w:asciiTheme="majorHAnsi" w:hAnsiTheme="majorHAnsi"/>
          <w:sz w:val="20"/>
          <w:szCs w:val="20"/>
        </w:rPr>
        <w:t>{</w:t>
      </w:r>
      <w:proofErr w:type="gramEnd"/>
      <w:r w:rsidR="003A52B5" w:rsidRPr="003A52B5">
        <w:rPr>
          <w:rFonts w:asciiTheme="majorHAnsi" w:hAnsiTheme="majorHAnsi"/>
          <w:sz w:val="20"/>
          <w:szCs w:val="20"/>
        </w:rPr>
        <w:t>PACIENTE}</w:t>
      </w:r>
      <w:r w:rsidR="00332109">
        <w:rPr>
          <w:rFonts w:asciiTheme="majorHAnsi" w:hAnsiTheme="majorHAnsi"/>
          <w:sz w:val="20"/>
          <w:szCs w:val="20"/>
        </w:rPr>
        <w:tab/>
      </w:r>
      <w:r w:rsidR="00332109">
        <w:rPr>
          <w:rFonts w:asciiTheme="majorHAnsi" w:hAnsiTheme="majorHAnsi"/>
          <w:sz w:val="20"/>
          <w:szCs w:val="20"/>
        </w:rPr>
        <w:tab/>
      </w:r>
      <w:r w:rsidR="00DA74BF" w:rsidRPr="000A6778">
        <w:rPr>
          <w:rFonts w:asciiTheme="majorHAnsi" w:hAnsiTheme="majorHAnsi"/>
          <w:sz w:val="20"/>
          <w:szCs w:val="20"/>
        </w:rPr>
        <w:tab/>
      </w:r>
      <w:r w:rsidR="002635B5" w:rsidRPr="000A6778">
        <w:rPr>
          <w:rFonts w:asciiTheme="majorHAnsi" w:hAnsiTheme="majorHAnsi"/>
          <w:sz w:val="20"/>
          <w:szCs w:val="20"/>
        </w:rPr>
        <w:t>Fecha de Nacimiento:</w:t>
      </w:r>
      <w:r w:rsidR="000950CD" w:rsidRPr="000A6778">
        <w:rPr>
          <w:rFonts w:asciiTheme="majorHAnsi" w:hAnsiTheme="majorHAnsi"/>
          <w:sz w:val="20"/>
          <w:szCs w:val="20"/>
        </w:rPr>
        <w:t xml:space="preserve"> </w:t>
      </w:r>
    </w:p>
    <w:p w14:paraId="1CDFD2EB" w14:textId="77777777" w:rsidR="00E231A4" w:rsidRPr="000A6778" w:rsidRDefault="002635B5">
      <w:pPr>
        <w:rPr>
          <w:rFonts w:asciiTheme="majorHAnsi" w:hAnsiTheme="majorHAnsi"/>
          <w:sz w:val="20"/>
          <w:szCs w:val="20"/>
        </w:rPr>
      </w:pPr>
      <w:r w:rsidRPr="000A6778">
        <w:rPr>
          <w:rFonts w:asciiTheme="majorHAnsi" w:hAnsiTheme="majorHAnsi"/>
          <w:sz w:val="20"/>
          <w:szCs w:val="20"/>
        </w:rPr>
        <w:t>Solicita:</w:t>
      </w:r>
      <w:r w:rsidR="000429DF" w:rsidRPr="000A6778">
        <w:rPr>
          <w:rFonts w:asciiTheme="majorHAnsi" w:hAnsiTheme="majorHAnsi"/>
          <w:sz w:val="20"/>
          <w:szCs w:val="20"/>
        </w:rPr>
        <w:tab/>
      </w:r>
      <w:r w:rsidR="00362980" w:rsidRPr="000A6778">
        <w:rPr>
          <w:rFonts w:asciiTheme="majorHAnsi" w:hAnsiTheme="majorHAnsi"/>
          <w:sz w:val="20"/>
          <w:szCs w:val="20"/>
        </w:rPr>
        <w:tab/>
      </w:r>
      <w:r w:rsidR="00E048DB" w:rsidRPr="000A6778">
        <w:rPr>
          <w:rFonts w:asciiTheme="majorHAnsi" w:hAnsiTheme="majorHAnsi"/>
          <w:sz w:val="20"/>
          <w:szCs w:val="20"/>
        </w:rPr>
        <w:tab/>
      </w:r>
      <w:r w:rsidR="00E048DB" w:rsidRPr="000A6778">
        <w:rPr>
          <w:rFonts w:asciiTheme="majorHAnsi" w:hAnsiTheme="majorHAnsi"/>
          <w:sz w:val="20"/>
          <w:szCs w:val="20"/>
        </w:rPr>
        <w:tab/>
      </w:r>
      <w:r w:rsidR="00E048DB" w:rsidRPr="000A6778">
        <w:rPr>
          <w:rFonts w:asciiTheme="majorHAnsi" w:hAnsiTheme="majorHAnsi"/>
          <w:sz w:val="20"/>
          <w:szCs w:val="20"/>
        </w:rPr>
        <w:tab/>
      </w:r>
      <w:r w:rsidRPr="000A6778">
        <w:rPr>
          <w:rFonts w:asciiTheme="majorHAnsi" w:hAnsiTheme="majorHAnsi"/>
          <w:sz w:val="20"/>
          <w:szCs w:val="20"/>
        </w:rPr>
        <w:t>Fecha de Examen:</w:t>
      </w:r>
    </w:p>
    <w:p w14:paraId="1E40F6AE" w14:textId="029150D9" w:rsidR="000228A2" w:rsidRDefault="00BA1656" w:rsidP="009414CB">
      <w:pPr>
        <w:pBdr>
          <w:bottom w:val="single" w:sz="4" w:space="1" w:color="auto"/>
        </w:pBdr>
        <w:rPr>
          <w:rFonts w:asciiTheme="majorHAnsi" w:hAnsiTheme="majorHAnsi"/>
          <w:sz w:val="20"/>
          <w:szCs w:val="20"/>
        </w:rPr>
      </w:pPr>
      <w:r w:rsidRPr="000A6778">
        <w:rPr>
          <w:rFonts w:asciiTheme="majorHAnsi" w:hAnsiTheme="majorHAnsi"/>
          <w:sz w:val="20"/>
          <w:szCs w:val="20"/>
        </w:rPr>
        <w:t>Examen</w:t>
      </w:r>
      <w:r w:rsidR="00847547" w:rsidRPr="000A6778">
        <w:rPr>
          <w:rFonts w:asciiTheme="majorHAnsi" w:hAnsiTheme="majorHAnsi"/>
          <w:sz w:val="20"/>
          <w:szCs w:val="20"/>
        </w:rPr>
        <w:t>:</w:t>
      </w:r>
      <w:r w:rsidR="00960393" w:rsidRPr="000A6778">
        <w:rPr>
          <w:rFonts w:asciiTheme="majorHAnsi" w:hAnsiTheme="majorHAnsi"/>
          <w:sz w:val="20"/>
          <w:szCs w:val="20"/>
        </w:rPr>
        <w:t xml:space="preserve"> </w:t>
      </w:r>
      <w:r w:rsidR="003A52B5" w:rsidRPr="003A52B5">
        <w:rPr>
          <w:rFonts w:asciiTheme="majorHAnsi" w:hAnsiTheme="majorHAnsi"/>
          <w:sz w:val="20"/>
          <w:szCs w:val="20"/>
        </w:rPr>
        <w:t>{ESTUDIO}</w:t>
      </w:r>
    </w:p>
    <w:p w14:paraId="48B7BC4D" w14:textId="77777777" w:rsidR="009E53D7" w:rsidRDefault="009E53D7" w:rsidP="000228A2">
      <w:pPr>
        <w:ind w:left="360"/>
        <w:jc w:val="both"/>
        <w:rPr>
          <w:rFonts w:asciiTheme="majorHAnsi" w:hAnsiTheme="majorHAnsi"/>
          <w:sz w:val="20"/>
          <w:szCs w:val="20"/>
        </w:rPr>
      </w:pPr>
    </w:p>
    <w:p w14:paraId="7B9C5C18" w14:textId="62E70B4B" w:rsidR="002A756B" w:rsidRPr="00B35655" w:rsidRDefault="00B35655" w:rsidP="00D9432E">
      <w:pPr>
        <w:jc w:val="both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DIAGNÓSTICO:</w:t>
      </w:r>
    </w:p>
    <w:p w14:paraId="451F424D" w14:textId="07730AC1" w:rsidR="00882226" w:rsidRDefault="007D5D81" w:rsidP="009704D4">
      <w:pPr>
        <w:rPr>
          <w:rFonts w:asciiTheme="majorHAnsi" w:hAnsiTheme="majorHAnsi"/>
          <w:bCs/>
          <w:sz w:val="20"/>
          <w:szCs w:val="20"/>
        </w:rPr>
      </w:pPr>
      <w:r w:rsidRPr="007D5D81">
        <w:rPr>
          <w:rFonts w:asciiTheme="majorHAnsi" w:hAnsiTheme="majorHAnsi"/>
          <w:bCs/>
          <w:sz w:val="20"/>
          <w:szCs w:val="20"/>
        </w:rPr>
        <w:t>{INFORME}</w:t>
      </w:r>
    </w:p>
    <w:p w14:paraId="2A325866" w14:textId="77777777" w:rsidR="00882226" w:rsidRDefault="00882226" w:rsidP="00D9432E">
      <w:pPr>
        <w:jc w:val="both"/>
        <w:rPr>
          <w:rFonts w:asciiTheme="majorHAnsi" w:hAnsiTheme="majorHAnsi"/>
          <w:bCs/>
          <w:sz w:val="20"/>
          <w:szCs w:val="20"/>
        </w:rPr>
      </w:pPr>
    </w:p>
    <w:p w14:paraId="24659132" w14:textId="77777777" w:rsidR="00944B05" w:rsidRPr="00944B05" w:rsidRDefault="00944B05" w:rsidP="00944B05">
      <w:pPr>
        <w:jc w:val="both"/>
        <w:rPr>
          <w:rFonts w:asciiTheme="majorHAnsi" w:hAnsiTheme="majorHAnsi"/>
          <w:sz w:val="20"/>
          <w:szCs w:val="20"/>
        </w:rPr>
      </w:pPr>
    </w:p>
    <w:p w14:paraId="6726DF6D" w14:textId="77777777" w:rsidR="0028165F" w:rsidRDefault="0028165F" w:rsidP="0028165F">
      <w:pPr>
        <w:jc w:val="right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Atentamente,</w:t>
      </w:r>
    </w:p>
    <w:p w14:paraId="42A5F0EB" w14:textId="77777777" w:rsidR="00882226" w:rsidRDefault="00882226" w:rsidP="00944B05">
      <w:pPr>
        <w:tabs>
          <w:tab w:val="left" w:pos="315"/>
        </w:tabs>
        <w:rPr>
          <w:rFonts w:asciiTheme="majorHAnsi" w:hAnsiTheme="majorHAnsi"/>
          <w:b/>
          <w:sz w:val="20"/>
          <w:szCs w:val="20"/>
        </w:rPr>
      </w:pPr>
    </w:p>
    <w:p w14:paraId="4A8B4974" w14:textId="77777777" w:rsidR="00882226" w:rsidRDefault="00882226" w:rsidP="00944B05">
      <w:pPr>
        <w:tabs>
          <w:tab w:val="left" w:pos="315"/>
        </w:tabs>
        <w:rPr>
          <w:rFonts w:asciiTheme="majorHAnsi" w:hAnsiTheme="majorHAnsi"/>
          <w:b/>
          <w:sz w:val="20"/>
          <w:szCs w:val="20"/>
        </w:rPr>
      </w:pPr>
    </w:p>
    <w:p w14:paraId="5F96CDC8" w14:textId="3818E963" w:rsidR="0028165F" w:rsidRDefault="006D4C7F" w:rsidP="00944B05">
      <w:pPr>
        <w:tabs>
          <w:tab w:val="left" w:pos="315"/>
        </w:tabs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DGN</w:t>
      </w:r>
      <w:r w:rsidR="00882226">
        <w:rPr>
          <w:rFonts w:asciiTheme="majorHAnsi" w:hAnsiTheme="majorHAnsi"/>
          <w:b/>
          <w:sz w:val="20"/>
          <w:szCs w:val="20"/>
        </w:rPr>
        <w:t xml:space="preserve"> / Iniciales Editora</w:t>
      </w:r>
    </w:p>
    <w:p w14:paraId="45F689CC" w14:textId="1E1121E4" w:rsidR="00882226" w:rsidRDefault="00882226" w:rsidP="00944B05">
      <w:pPr>
        <w:tabs>
          <w:tab w:val="left" w:pos="315"/>
        </w:tabs>
        <w:rPr>
          <w:rFonts w:asciiTheme="majorHAnsi" w:hAnsiTheme="majorHAnsi"/>
          <w:b/>
          <w:sz w:val="20"/>
          <w:szCs w:val="20"/>
        </w:rPr>
      </w:pPr>
    </w:p>
    <w:p w14:paraId="124DE5F2" w14:textId="77777777" w:rsidR="00882226" w:rsidRDefault="00882226" w:rsidP="00944B05">
      <w:pPr>
        <w:tabs>
          <w:tab w:val="left" w:pos="315"/>
        </w:tabs>
        <w:rPr>
          <w:rFonts w:asciiTheme="majorHAnsi" w:hAnsiTheme="majorHAnsi"/>
          <w:b/>
          <w:sz w:val="20"/>
          <w:szCs w:val="20"/>
        </w:rPr>
      </w:pPr>
    </w:p>
    <w:p w14:paraId="45FEB931" w14:textId="77777777" w:rsidR="00C27D65" w:rsidRDefault="00C27D65" w:rsidP="00C27D65">
      <w:pPr>
        <w:jc w:val="center"/>
        <w:rPr>
          <w:rFonts w:asciiTheme="majorHAnsi" w:hAnsiTheme="majorHAnsi"/>
          <w:b/>
          <w:sz w:val="20"/>
          <w:szCs w:val="20"/>
        </w:rPr>
      </w:pPr>
    </w:p>
    <w:p w14:paraId="023A6F52" w14:textId="60368011" w:rsidR="00882226" w:rsidRDefault="00882226" w:rsidP="00C27D65">
      <w:pPr>
        <w:jc w:val="center"/>
        <w:rPr>
          <w:rFonts w:asciiTheme="majorHAnsi" w:hAnsiTheme="majorHAnsi"/>
          <w:b/>
          <w:sz w:val="20"/>
          <w:szCs w:val="20"/>
        </w:rPr>
      </w:pPr>
    </w:p>
    <w:p w14:paraId="5D8192E5" w14:textId="25DBE4AB" w:rsidR="00882226" w:rsidRDefault="006D4C7F" w:rsidP="00C27D65">
      <w:pPr>
        <w:jc w:val="center"/>
        <w:rPr>
          <w:rFonts w:asciiTheme="majorHAnsi" w:hAnsiTheme="majorHAnsi"/>
          <w:b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16169F6" wp14:editId="3E0C7A9E">
            <wp:simplePos x="0" y="0"/>
            <wp:positionH relativeFrom="column">
              <wp:posOffset>2182519</wp:posOffset>
            </wp:positionH>
            <wp:positionV relativeFrom="paragraph">
              <wp:posOffset>11876</wp:posOffset>
            </wp:positionV>
            <wp:extent cx="1104900" cy="304800"/>
            <wp:effectExtent l="0" t="0" r="0" b="0"/>
            <wp:wrapNone/>
            <wp:docPr id="1" name="Picture 1" descr="https://fontmeme.com/temporary/c5c0683c429fbf0cbc712f42cc4d58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ontmeme.com/temporary/c5c0683c429fbf0cbc712f42cc4d58b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91D088" w14:textId="16CD4FF8" w:rsidR="00C27D65" w:rsidRDefault="00C27D65" w:rsidP="00C27D65">
      <w:pPr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____________________</w:t>
      </w:r>
    </w:p>
    <w:p w14:paraId="3FFF4274" w14:textId="77777777" w:rsidR="00C27D65" w:rsidRPr="00C27D65" w:rsidRDefault="00C27D65" w:rsidP="00C27D65">
      <w:pPr>
        <w:jc w:val="center"/>
        <w:rPr>
          <w:rFonts w:asciiTheme="majorHAnsi" w:hAnsiTheme="majorHAnsi"/>
          <w:b/>
          <w:sz w:val="18"/>
          <w:szCs w:val="18"/>
        </w:rPr>
      </w:pPr>
    </w:p>
    <w:p w14:paraId="06B2A3CE" w14:textId="77777777" w:rsidR="006D4C7F" w:rsidRDefault="006D4C7F" w:rsidP="006D4C7F">
      <w:pPr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Dr. Diego García-Tello Núñez</w:t>
      </w:r>
    </w:p>
    <w:p w14:paraId="0E42C51E" w14:textId="77777777" w:rsidR="006D4C7F" w:rsidRDefault="006D4C7F" w:rsidP="006D4C7F">
      <w:pPr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Radiólogo Oral y Maxilofacial</w:t>
      </w:r>
    </w:p>
    <w:p w14:paraId="3290DAFA" w14:textId="77777777" w:rsidR="006D4C7F" w:rsidRDefault="006D4C7F" w:rsidP="006D4C7F">
      <w:pPr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15.719.467-4</w:t>
      </w:r>
    </w:p>
    <w:p w14:paraId="2E5FD388" w14:textId="2FE887E8" w:rsidR="00C27D65" w:rsidRPr="00847547" w:rsidRDefault="00C27D65" w:rsidP="006D4C7F">
      <w:pPr>
        <w:jc w:val="center"/>
        <w:rPr>
          <w:rFonts w:asciiTheme="majorHAnsi" w:hAnsiTheme="majorHAnsi"/>
          <w:sz w:val="20"/>
          <w:szCs w:val="20"/>
        </w:rPr>
      </w:pPr>
    </w:p>
    <w:sectPr w:rsidR="00C27D65" w:rsidRPr="00847547" w:rsidSect="004741BE">
      <w:headerReference w:type="default" r:id="rId10"/>
      <w:footerReference w:type="default" r:id="rId11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D6361" w14:textId="77777777" w:rsidR="003B2E9C" w:rsidRDefault="003B2E9C" w:rsidP="00AC063B">
      <w:r>
        <w:separator/>
      </w:r>
    </w:p>
  </w:endnote>
  <w:endnote w:type="continuationSeparator" w:id="0">
    <w:p w14:paraId="4908005A" w14:textId="77777777" w:rsidR="003B2E9C" w:rsidRDefault="003B2E9C" w:rsidP="00AC0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00F3" w14:textId="063319EB" w:rsidR="0052472F" w:rsidRDefault="000A6778" w:rsidP="0052472F">
    <w:pPr>
      <w:pStyle w:val="Footer"/>
      <w:jc w:val="center"/>
      <w:rPr>
        <w:rFonts w:asciiTheme="majorHAnsi" w:hAnsiTheme="majorHAnsi"/>
      </w:rPr>
    </w:pPr>
    <w:r>
      <w:rPr>
        <w:rFonts w:asciiTheme="majorHAnsi" w:hAnsiTheme="majorHAnsi"/>
      </w:rPr>
      <w:t xml:space="preserve">Oficina Central: </w:t>
    </w:r>
    <w:r w:rsidRPr="000A6778">
      <w:rPr>
        <w:rFonts w:asciiTheme="majorHAnsi" w:hAnsiTheme="majorHAnsi"/>
        <w:i/>
        <w:iCs/>
      </w:rPr>
      <w:t xml:space="preserve">5 Oriente 1402 </w:t>
    </w:r>
    <w:proofErr w:type="spellStart"/>
    <w:r w:rsidRPr="000A6778">
      <w:rPr>
        <w:rFonts w:asciiTheme="majorHAnsi" w:hAnsiTheme="majorHAnsi"/>
        <w:i/>
        <w:iCs/>
      </w:rPr>
      <w:t>Of</w:t>
    </w:r>
    <w:proofErr w:type="spellEnd"/>
    <w:r w:rsidRPr="000A6778">
      <w:rPr>
        <w:rFonts w:asciiTheme="majorHAnsi" w:hAnsiTheme="majorHAnsi"/>
        <w:i/>
        <w:iCs/>
      </w:rPr>
      <w:t>. 101</w:t>
    </w:r>
    <w:r>
      <w:rPr>
        <w:rFonts w:asciiTheme="majorHAnsi" w:hAnsiTheme="majorHAnsi"/>
        <w:i/>
        <w:iCs/>
      </w:rPr>
      <w:t>,</w:t>
    </w:r>
    <w:r w:rsidRPr="000A6778">
      <w:rPr>
        <w:rFonts w:asciiTheme="majorHAnsi" w:hAnsiTheme="majorHAnsi"/>
        <w:i/>
        <w:iCs/>
      </w:rPr>
      <w:t xml:space="preserve"> Talca</w:t>
    </w:r>
    <w:r>
      <w:rPr>
        <w:rFonts w:asciiTheme="majorHAnsi" w:hAnsiTheme="majorHAnsi"/>
      </w:rPr>
      <w:t>, Fono: 71 2 230836</w:t>
    </w:r>
  </w:p>
  <w:p w14:paraId="025D151E" w14:textId="303115D6" w:rsidR="000A6778" w:rsidRDefault="000A6778" w:rsidP="0052472F">
    <w:pPr>
      <w:pStyle w:val="Footer"/>
      <w:jc w:val="center"/>
      <w:rPr>
        <w:rFonts w:asciiTheme="majorHAnsi" w:hAnsiTheme="majorHAnsi"/>
      </w:rPr>
    </w:pPr>
    <w:r>
      <w:rPr>
        <w:rFonts w:asciiTheme="majorHAnsi" w:hAnsiTheme="majorHAnsi"/>
      </w:rPr>
      <w:t xml:space="preserve">Oficina Edificio Plaza Oriente: </w:t>
    </w:r>
    <w:r w:rsidRPr="000A6778">
      <w:rPr>
        <w:rFonts w:asciiTheme="majorHAnsi" w:hAnsiTheme="majorHAnsi"/>
        <w:i/>
        <w:iCs/>
      </w:rPr>
      <w:t xml:space="preserve">30 Oriente 1420 </w:t>
    </w:r>
    <w:proofErr w:type="spellStart"/>
    <w:r w:rsidRPr="000A6778">
      <w:rPr>
        <w:rFonts w:asciiTheme="majorHAnsi" w:hAnsiTheme="majorHAnsi"/>
        <w:i/>
        <w:iCs/>
      </w:rPr>
      <w:t>Of</w:t>
    </w:r>
    <w:proofErr w:type="spellEnd"/>
    <w:r w:rsidRPr="000A6778">
      <w:rPr>
        <w:rFonts w:asciiTheme="majorHAnsi" w:hAnsiTheme="majorHAnsi"/>
        <w:i/>
        <w:iCs/>
      </w:rPr>
      <w:t>. 217</w:t>
    </w:r>
    <w:r>
      <w:rPr>
        <w:rFonts w:asciiTheme="majorHAnsi" w:hAnsiTheme="majorHAnsi"/>
        <w:i/>
        <w:iCs/>
      </w:rPr>
      <w:t>,</w:t>
    </w:r>
    <w:r w:rsidRPr="000A6778">
      <w:rPr>
        <w:rFonts w:asciiTheme="majorHAnsi" w:hAnsiTheme="majorHAnsi"/>
        <w:i/>
        <w:iCs/>
      </w:rPr>
      <w:t xml:space="preserve"> Talca</w:t>
    </w:r>
    <w:r>
      <w:rPr>
        <w:rFonts w:asciiTheme="majorHAnsi" w:hAnsiTheme="majorHAnsi"/>
      </w:rPr>
      <w:t xml:space="preserve">, Fono: </w:t>
    </w:r>
    <w:r w:rsidRPr="000A6778">
      <w:rPr>
        <w:rFonts w:asciiTheme="majorHAnsi" w:hAnsiTheme="majorHAnsi"/>
      </w:rPr>
      <w:t>71</w:t>
    </w:r>
    <w:r>
      <w:rPr>
        <w:rFonts w:asciiTheme="majorHAnsi" w:hAnsiTheme="majorHAnsi"/>
      </w:rPr>
      <w:t xml:space="preserve"> </w:t>
    </w:r>
    <w:r w:rsidRPr="000A6778">
      <w:rPr>
        <w:rFonts w:asciiTheme="majorHAnsi" w:hAnsiTheme="majorHAnsi"/>
      </w:rPr>
      <w:t>2</w:t>
    </w:r>
    <w:r>
      <w:rPr>
        <w:rFonts w:asciiTheme="majorHAnsi" w:hAnsiTheme="majorHAnsi"/>
      </w:rPr>
      <w:t xml:space="preserve"> </w:t>
    </w:r>
    <w:r w:rsidRPr="000A6778">
      <w:rPr>
        <w:rFonts w:asciiTheme="majorHAnsi" w:hAnsiTheme="majorHAnsi"/>
      </w:rPr>
      <w:t>881313</w:t>
    </w:r>
  </w:p>
  <w:p w14:paraId="62281E6E" w14:textId="198A224E" w:rsidR="000A6778" w:rsidRDefault="000A6778" w:rsidP="0052472F">
    <w:pPr>
      <w:pStyle w:val="Footer"/>
      <w:jc w:val="center"/>
      <w:rPr>
        <w:rFonts w:asciiTheme="majorHAnsi" w:hAnsiTheme="majorHAnsi" w:cstheme="majorHAnsi"/>
        <w:color w:val="202124"/>
        <w:shd w:val="clear" w:color="auto" w:fill="FFFFFF"/>
      </w:rPr>
    </w:pPr>
    <w:r>
      <w:rPr>
        <w:rFonts w:asciiTheme="majorHAnsi" w:hAnsiTheme="majorHAnsi"/>
      </w:rPr>
      <w:t>administracion</w:t>
    </w:r>
    <w:r w:rsidRPr="000A6778">
      <w:rPr>
        <w:rFonts w:asciiTheme="majorHAnsi" w:hAnsiTheme="majorHAnsi" w:cstheme="majorHAnsi"/>
        <w:color w:val="202124"/>
        <w:shd w:val="clear" w:color="auto" w:fill="FFFFFF"/>
      </w:rPr>
      <w:t>@</w:t>
    </w:r>
    <w:r>
      <w:rPr>
        <w:rFonts w:asciiTheme="majorHAnsi" w:hAnsiTheme="majorHAnsi" w:cstheme="majorHAnsi"/>
        <w:color w:val="202124"/>
        <w:shd w:val="clear" w:color="auto" w:fill="FFFFFF"/>
      </w:rPr>
      <w:t>alejandroschilling.cl</w:t>
    </w:r>
  </w:p>
  <w:p w14:paraId="6352B7F7" w14:textId="6BD3D60C" w:rsidR="00882226" w:rsidRPr="000A6778" w:rsidRDefault="00882226" w:rsidP="0052472F">
    <w:pPr>
      <w:pStyle w:val="Footer"/>
      <w:jc w:val="center"/>
      <w:rPr>
        <w:rFonts w:asciiTheme="majorHAnsi" w:hAnsiTheme="majorHAnsi" w:cstheme="majorHAnsi"/>
      </w:rPr>
    </w:pPr>
    <w:r>
      <w:rPr>
        <w:rFonts w:asciiTheme="majorHAnsi" w:hAnsiTheme="majorHAnsi" w:cstheme="majorHAnsi"/>
      </w:rPr>
      <w:t>www.radiologiaschilling.cl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955A7" w14:textId="77777777" w:rsidR="003B2E9C" w:rsidRDefault="003B2E9C" w:rsidP="00AC063B">
      <w:r>
        <w:separator/>
      </w:r>
    </w:p>
  </w:footnote>
  <w:footnote w:type="continuationSeparator" w:id="0">
    <w:p w14:paraId="70E07555" w14:textId="77777777" w:rsidR="003B2E9C" w:rsidRDefault="003B2E9C" w:rsidP="00AC06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A8F01" w14:textId="4717F3B2" w:rsidR="00D1251A" w:rsidRDefault="00D1251A" w:rsidP="00AC063B">
    <w:pPr>
      <w:pStyle w:val="Header"/>
      <w:jc w:val="center"/>
      <w:rPr>
        <w:rFonts w:asciiTheme="majorHAnsi" w:hAnsiTheme="majorHAnsi"/>
        <w:sz w:val="20"/>
        <w:szCs w:val="20"/>
      </w:rPr>
    </w:pPr>
  </w:p>
  <w:p w14:paraId="5AFD06E8" w14:textId="77777777" w:rsidR="00D1251A" w:rsidRDefault="00D1251A" w:rsidP="00AC063B">
    <w:pPr>
      <w:pStyle w:val="Header"/>
      <w:jc w:val="center"/>
      <w:rPr>
        <w:rFonts w:asciiTheme="majorHAnsi" w:hAnsiTheme="majorHAnsi"/>
        <w:sz w:val="20"/>
        <w:szCs w:val="20"/>
      </w:rPr>
    </w:pPr>
  </w:p>
  <w:p w14:paraId="37FEE18D" w14:textId="5A53BD08" w:rsidR="00D1251A" w:rsidRDefault="00D1251A" w:rsidP="00AC063B">
    <w:pPr>
      <w:pStyle w:val="Header"/>
      <w:jc w:val="center"/>
      <w:rPr>
        <w:rFonts w:asciiTheme="majorHAnsi" w:hAnsiTheme="majorHAns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BA9"/>
    <w:multiLevelType w:val="hybridMultilevel"/>
    <w:tmpl w:val="31864934"/>
    <w:lvl w:ilvl="0" w:tplc="A2FE67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37161"/>
    <w:multiLevelType w:val="hybridMultilevel"/>
    <w:tmpl w:val="65D405A2"/>
    <w:lvl w:ilvl="0" w:tplc="F8EE8596">
      <w:start w:val="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137883">
    <w:abstractNumId w:val="0"/>
  </w:num>
  <w:num w:numId="2" w16cid:durableId="2107265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393"/>
    <w:rsid w:val="00001E5C"/>
    <w:rsid w:val="000029F0"/>
    <w:rsid w:val="00002EDB"/>
    <w:rsid w:val="0000571C"/>
    <w:rsid w:val="00006A7A"/>
    <w:rsid w:val="00011305"/>
    <w:rsid w:val="00012A5A"/>
    <w:rsid w:val="00017EF0"/>
    <w:rsid w:val="000228A2"/>
    <w:rsid w:val="00024F07"/>
    <w:rsid w:val="000300CD"/>
    <w:rsid w:val="000312C8"/>
    <w:rsid w:val="000322DF"/>
    <w:rsid w:val="00033397"/>
    <w:rsid w:val="00034620"/>
    <w:rsid w:val="0003537C"/>
    <w:rsid w:val="000368FB"/>
    <w:rsid w:val="00036C64"/>
    <w:rsid w:val="0003701B"/>
    <w:rsid w:val="000373B9"/>
    <w:rsid w:val="00037EDD"/>
    <w:rsid w:val="000414CE"/>
    <w:rsid w:val="000429DF"/>
    <w:rsid w:val="000446F9"/>
    <w:rsid w:val="0004589A"/>
    <w:rsid w:val="000464A3"/>
    <w:rsid w:val="00046A49"/>
    <w:rsid w:val="000509BD"/>
    <w:rsid w:val="0005234E"/>
    <w:rsid w:val="00055675"/>
    <w:rsid w:val="00056ACD"/>
    <w:rsid w:val="000627F7"/>
    <w:rsid w:val="00062B1B"/>
    <w:rsid w:val="00067C4C"/>
    <w:rsid w:val="00067CB1"/>
    <w:rsid w:val="00067F09"/>
    <w:rsid w:val="000702B2"/>
    <w:rsid w:val="00070DF1"/>
    <w:rsid w:val="00071E50"/>
    <w:rsid w:val="00076B39"/>
    <w:rsid w:val="00081958"/>
    <w:rsid w:val="00082CA2"/>
    <w:rsid w:val="00083127"/>
    <w:rsid w:val="000858F7"/>
    <w:rsid w:val="00087FC7"/>
    <w:rsid w:val="00091CE2"/>
    <w:rsid w:val="0009333B"/>
    <w:rsid w:val="00094D68"/>
    <w:rsid w:val="000950CD"/>
    <w:rsid w:val="0009781E"/>
    <w:rsid w:val="000A0CA5"/>
    <w:rsid w:val="000A0F0F"/>
    <w:rsid w:val="000A26A1"/>
    <w:rsid w:val="000A2FBC"/>
    <w:rsid w:val="000A36BE"/>
    <w:rsid w:val="000A3E0D"/>
    <w:rsid w:val="000A6778"/>
    <w:rsid w:val="000A7AA6"/>
    <w:rsid w:val="000B20A6"/>
    <w:rsid w:val="000B65BF"/>
    <w:rsid w:val="000B77BF"/>
    <w:rsid w:val="000C09CA"/>
    <w:rsid w:val="000C3921"/>
    <w:rsid w:val="000C486A"/>
    <w:rsid w:val="000C794B"/>
    <w:rsid w:val="000D1DB7"/>
    <w:rsid w:val="000D2AF7"/>
    <w:rsid w:val="000D4465"/>
    <w:rsid w:val="000D4586"/>
    <w:rsid w:val="000D49E0"/>
    <w:rsid w:val="000D67FD"/>
    <w:rsid w:val="000D6BB0"/>
    <w:rsid w:val="000E02E7"/>
    <w:rsid w:val="000E110D"/>
    <w:rsid w:val="000E563C"/>
    <w:rsid w:val="000F069C"/>
    <w:rsid w:val="000F35C1"/>
    <w:rsid w:val="000F40A4"/>
    <w:rsid w:val="000F565E"/>
    <w:rsid w:val="000F5666"/>
    <w:rsid w:val="000F623C"/>
    <w:rsid w:val="000F71DA"/>
    <w:rsid w:val="00102EA6"/>
    <w:rsid w:val="0010587F"/>
    <w:rsid w:val="00105DD1"/>
    <w:rsid w:val="00106070"/>
    <w:rsid w:val="001077A3"/>
    <w:rsid w:val="00114E71"/>
    <w:rsid w:val="00115A70"/>
    <w:rsid w:val="00117535"/>
    <w:rsid w:val="00120289"/>
    <w:rsid w:val="00122498"/>
    <w:rsid w:val="0012414D"/>
    <w:rsid w:val="001265B6"/>
    <w:rsid w:val="00127B93"/>
    <w:rsid w:val="00133C62"/>
    <w:rsid w:val="001346FA"/>
    <w:rsid w:val="00135CD9"/>
    <w:rsid w:val="001373E6"/>
    <w:rsid w:val="00137ADF"/>
    <w:rsid w:val="00141B97"/>
    <w:rsid w:val="00141D81"/>
    <w:rsid w:val="00146286"/>
    <w:rsid w:val="0015028B"/>
    <w:rsid w:val="0015108A"/>
    <w:rsid w:val="001517D1"/>
    <w:rsid w:val="001545B4"/>
    <w:rsid w:val="0015716B"/>
    <w:rsid w:val="00157792"/>
    <w:rsid w:val="0016085B"/>
    <w:rsid w:val="0016456F"/>
    <w:rsid w:val="00165708"/>
    <w:rsid w:val="00170F02"/>
    <w:rsid w:val="00175719"/>
    <w:rsid w:val="001762CD"/>
    <w:rsid w:val="00181162"/>
    <w:rsid w:val="0018124D"/>
    <w:rsid w:val="00181D8A"/>
    <w:rsid w:val="0018286A"/>
    <w:rsid w:val="00182D29"/>
    <w:rsid w:val="001830C8"/>
    <w:rsid w:val="00183273"/>
    <w:rsid w:val="00183AD4"/>
    <w:rsid w:val="00183E33"/>
    <w:rsid w:val="00183EBC"/>
    <w:rsid w:val="0019023B"/>
    <w:rsid w:val="00190C2E"/>
    <w:rsid w:val="001957F4"/>
    <w:rsid w:val="0019735C"/>
    <w:rsid w:val="001A0338"/>
    <w:rsid w:val="001A3DA1"/>
    <w:rsid w:val="001A5AFC"/>
    <w:rsid w:val="001A68AC"/>
    <w:rsid w:val="001B0F40"/>
    <w:rsid w:val="001B52EA"/>
    <w:rsid w:val="001B6143"/>
    <w:rsid w:val="001B6E84"/>
    <w:rsid w:val="001B730B"/>
    <w:rsid w:val="001C03E2"/>
    <w:rsid w:val="001C0AA6"/>
    <w:rsid w:val="001C24F5"/>
    <w:rsid w:val="001C27D6"/>
    <w:rsid w:val="001C41C5"/>
    <w:rsid w:val="001C4287"/>
    <w:rsid w:val="001C4CE2"/>
    <w:rsid w:val="001D77F5"/>
    <w:rsid w:val="001E0708"/>
    <w:rsid w:val="001E0CA4"/>
    <w:rsid w:val="001E14BF"/>
    <w:rsid w:val="001E18F3"/>
    <w:rsid w:val="001E2BEF"/>
    <w:rsid w:val="001E4B83"/>
    <w:rsid w:val="001E4BAB"/>
    <w:rsid w:val="001E71B2"/>
    <w:rsid w:val="001F363C"/>
    <w:rsid w:val="001F41DB"/>
    <w:rsid w:val="001F42F4"/>
    <w:rsid w:val="001F5DD3"/>
    <w:rsid w:val="001F6C93"/>
    <w:rsid w:val="002012BA"/>
    <w:rsid w:val="00202177"/>
    <w:rsid w:val="00203399"/>
    <w:rsid w:val="002036AF"/>
    <w:rsid w:val="00204609"/>
    <w:rsid w:val="0020703E"/>
    <w:rsid w:val="00213AE2"/>
    <w:rsid w:val="00214231"/>
    <w:rsid w:val="00214EE6"/>
    <w:rsid w:val="00217013"/>
    <w:rsid w:val="00217126"/>
    <w:rsid w:val="00217683"/>
    <w:rsid w:val="00217C02"/>
    <w:rsid w:val="0022142C"/>
    <w:rsid w:val="00230248"/>
    <w:rsid w:val="00230AD6"/>
    <w:rsid w:val="00233845"/>
    <w:rsid w:val="0023506E"/>
    <w:rsid w:val="00235CEA"/>
    <w:rsid w:val="0023675B"/>
    <w:rsid w:val="00245960"/>
    <w:rsid w:val="00245E1F"/>
    <w:rsid w:val="0025025C"/>
    <w:rsid w:val="00251FE6"/>
    <w:rsid w:val="00252713"/>
    <w:rsid w:val="00252983"/>
    <w:rsid w:val="00253A73"/>
    <w:rsid w:val="00256846"/>
    <w:rsid w:val="00257017"/>
    <w:rsid w:val="00260086"/>
    <w:rsid w:val="0026178D"/>
    <w:rsid w:val="00262051"/>
    <w:rsid w:val="002635B5"/>
    <w:rsid w:val="002659BA"/>
    <w:rsid w:val="002672C0"/>
    <w:rsid w:val="0026787F"/>
    <w:rsid w:val="002706E2"/>
    <w:rsid w:val="00271E84"/>
    <w:rsid w:val="0027247D"/>
    <w:rsid w:val="00272C84"/>
    <w:rsid w:val="002738CF"/>
    <w:rsid w:val="00273B99"/>
    <w:rsid w:val="00275F7F"/>
    <w:rsid w:val="00280450"/>
    <w:rsid w:val="0028165F"/>
    <w:rsid w:val="00284083"/>
    <w:rsid w:val="0028552A"/>
    <w:rsid w:val="00286B9A"/>
    <w:rsid w:val="0028731D"/>
    <w:rsid w:val="00293699"/>
    <w:rsid w:val="00294156"/>
    <w:rsid w:val="00294267"/>
    <w:rsid w:val="002A0DB3"/>
    <w:rsid w:val="002A1363"/>
    <w:rsid w:val="002A1FB8"/>
    <w:rsid w:val="002A30B2"/>
    <w:rsid w:val="002A756B"/>
    <w:rsid w:val="002B22D0"/>
    <w:rsid w:val="002B2F83"/>
    <w:rsid w:val="002B6A3A"/>
    <w:rsid w:val="002C19B9"/>
    <w:rsid w:val="002C234E"/>
    <w:rsid w:val="002C326B"/>
    <w:rsid w:val="002C3775"/>
    <w:rsid w:val="002C411B"/>
    <w:rsid w:val="002C44B4"/>
    <w:rsid w:val="002C4594"/>
    <w:rsid w:val="002C6A59"/>
    <w:rsid w:val="002D1264"/>
    <w:rsid w:val="002D4C10"/>
    <w:rsid w:val="002D5DA4"/>
    <w:rsid w:val="002E16A1"/>
    <w:rsid w:val="002E2D24"/>
    <w:rsid w:val="002E424D"/>
    <w:rsid w:val="002E4C36"/>
    <w:rsid w:val="002E6177"/>
    <w:rsid w:val="002F1CF6"/>
    <w:rsid w:val="002F3456"/>
    <w:rsid w:val="002F4AE1"/>
    <w:rsid w:val="002F69EB"/>
    <w:rsid w:val="002F7DE3"/>
    <w:rsid w:val="0030022E"/>
    <w:rsid w:val="003005BC"/>
    <w:rsid w:val="00301E93"/>
    <w:rsid w:val="003128E7"/>
    <w:rsid w:val="00312AB3"/>
    <w:rsid w:val="00322924"/>
    <w:rsid w:val="00332109"/>
    <w:rsid w:val="00334E79"/>
    <w:rsid w:val="00340C5D"/>
    <w:rsid w:val="0034282E"/>
    <w:rsid w:val="00343C08"/>
    <w:rsid w:val="003443AA"/>
    <w:rsid w:val="003454E5"/>
    <w:rsid w:val="00360706"/>
    <w:rsid w:val="00362980"/>
    <w:rsid w:val="00363239"/>
    <w:rsid w:val="00365193"/>
    <w:rsid w:val="00366A36"/>
    <w:rsid w:val="003670BD"/>
    <w:rsid w:val="0036774A"/>
    <w:rsid w:val="003721F2"/>
    <w:rsid w:val="0037736E"/>
    <w:rsid w:val="00380DD7"/>
    <w:rsid w:val="00381A68"/>
    <w:rsid w:val="00382125"/>
    <w:rsid w:val="0038386C"/>
    <w:rsid w:val="00383882"/>
    <w:rsid w:val="0038518A"/>
    <w:rsid w:val="00386796"/>
    <w:rsid w:val="003923CF"/>
    <w:rsid w:val="00392BD1"/>
    <w:rsid w:val="00392EF3"/>
    <w:rsid w:val="00396B14"/>
    <w:rsid w:val="0039776E"/>
    <w:rsid w:val="003A3409"/>
    <w:rsid w:val="003A52B5"/>
    <w:rsid w:val="003A69A6"/>
    <w:rsid w:val="003A7C62"/>
    <w:rsid w:val="003B1438"/>
    <w:rsid w:val="003B2E9C"/>
    <w:rsid w:val="003B596C"/>
    <w:rsid w:val="003B7357"/>
    <w:rsid w:val="003B7C1E"/>
    <w:rsid w:val="003C0E1C"/>
    <w:rsid w:val="003C1E51"/>
    <w:rsid w:val="003C29BB"/>
    <w:rsid w:val="003C4DB0"/>
    <w:rsid w:val="003C55B0"/>
    <w:rsid w:val="003D0309"/>
    <w:rsid w:val="003D0BFB"/>
    <w:rsid w:val="003D28CA"/>
    <w:rsid w:val="003D2AE1"/>
    <w:rsid w:val="003D2DF0"/>
    <w:rsid w:val="003D4611"/>
    <w:rsid w:val="003D4D71"/>
    <w:rsid w:val="003E404E"/>
    <w:rsid w:val="003E73C3"/>
    <w:rsid w:val="003F2DC0"/>
    <w:rsid w:val="003F4E1F"/>
    <w:rsid w:val="00402751"/>
    <w:rsid w:val="00403DE0"/>
    <w:rsid w:val="00407ABA"/>
    <w:rsid w:val="004105C0"/>
    <w:rsid w:val="00410959"/>
    <w:rsid w:val="004117F2"/>
    <w:rsid w:val="00416869"/>
    <w:rsid w:val="0041721B"/>
    <w:rsid w:val="0042150F"/>
    <w:rsid w:val="00421CDB"/>
    <w:rsid w:val="004243DE"/>
    <w:rsid w:val="004335FD"/>
    <w:rsid w:val="00433823"/>
    <w:rsid w:val="0043397D"/>
    <w:rsid w:val="00435B16"/>
    <w:rsid w:val="0043665B"/>
    <w:rsid w:val="00436772"/>
    <w:rsid w:val="00442417"/>
    <w:rsid w:val="004431F5"/>
    <w:rsid w:val="0044390D"/>
    <w:rsid w:val="00447946"/>
    <w:rsid w:val="0045298E"/>
    <w:rsid w:val="00456053"/>
    <w:rsid w:val="00461195"/>
    <w:rsid w:val="00464B4F"/>
    <w:rsid w:val="00465AB1"/>
    <w:rsid w:val="004661F2"/>
    <w:rsid w:val="004662E0"/>
    <w:rsid w:val="00470876"/>
    <w:rsid w:val="00470A38"/>
    <w:rsid w:val="00472126"/>
    <w:rsid w:val="0047302F"/>
    <w:rsid w:val="004740AB"/>
    <w:rsid w:val="004741BE"/>
    <w:rsid w:val="00474C2A"/>
    <w:rsid w:val="004823CB"/>
    <w:rsid w:val="00483AF7"/>
    <w:rsid w:val="00484D02"/>
    <w:rsid w:val="004868E4"/>
    <w:rsid w:val="00486ACF"/>
    <w:rsid w:val="00486D9C"/>
    <w:rsid w:val="0049136B"/>
    <w:rsid w:val="0049312D"/>
    <w:rsid w:val="004A0426"/>
    <w:rsid w:val="004A0580"/>
    <w:rsid w:val="004A2081"/>
    <w:rsid w:val="004A2DC2"/>
    <w:rsid w:val="004A3E5E"/>
    <w:rsid w:val="004A43BA"/>
    <w:rsid w:val="004A7144"/>
    <w:rsid w:val="004A75FE"/>
    <w:rsid w:val="004B68E1"/>
    <w:rsid w:val="004B6DB5"/>
    <w:rsid w:val="004C22D8"/>
    <w:rsid w:val="004C69E0"/>
    <w:rsid w:val="004D4FF2"/>
    <w:rsid w:val="004E0A37"/>
    <w:rsid w:val="004E1DAE"/>
    <w:rsid w:val="004E3990"/>
    <w:rsid w:val="004E615B"/>
    <w:rsid w:val="004F0B84"/>
    <w:rsid w:val="004F5E4C"/>
    <w:rsid w:val="0050148D"/>
    <w:rsid w:val="005028B0"/>
    <w:rsid w:val="00505089"/>
    <w:rsid w:val="00506E26"/>
    <w:rsid w:val="00506ED1"/>
    <w:rsid w:val="005070B5"/>
    <w:rsid w:val="005075D7"/>
    <w:rsid w:val="00507610"/>
    <w:rsid w:val="00507843"/>
    <w:rsid w:val="00507AB4"/>
    <w:rsid w:val="00516089"/>
    <w:rsid w:val="00520A68"/>
    <w:rsid w:val="00521EFD"/>
    <w:rsid w:val="0052472F"/>
    <w:rsid w:val="00525F03"/>
    <w:rsid w:val="0052783F"/>
    <w:rsid w:val="00527D77"/>
    <w:rsid w:val="005361F8"/>
    <w:rsid w:val="005374BD"/>
    <w:rsid w:val="0054357B"/>
    <w:rsid w:val="00544503"/>
    <w:rsid w:val="005446E3"/>
    <w:rsid w:val="00545B35"/>
    <w:rsid w:val="00547222"/>
    <w:rsid w:val="00553397"/>
    <w:rsid w:val="005561BE"/>
    <w:rsid w:val="00556570"/>
    <w:rsid w:val="0056136F"/>
    <w:rsid w:val="00562B6C"/>
    <w:rsid w:val="00570DC0"/>
    <w:rsid w:val="0057416C"/>
    <w:rsid w:val="00574485"/>
    <w:rsid w:val="005812E6"/>
    <w:rsid w:val="00584085"/>
    <w:rsid w:val="0058498C"/>
    <w:rsid w:val="0059141D"/>
    <w:rsid w:val="00592446"/>
    <w:rsid w:val="00593E15"/>
    <w:rsid w:val="0059485D"/>
    <w:rsid w:val="00595063"/>
    <w:rsid w:val="00597E55"/>
    <w:rsid w:val="005A1E06"/>
    <w:rsid w:val="005A2D3F"/>
    <w:rsid w:val="005A32BA"/>
    <w:rsid w:val="005A375C"/>
    <w:rsid w:val="005A4712"/>
    <w:rsid w:val="005B27DD"/>
    <w:rsid w:val="005B3B54"/>
    <w:rsid w:val="005B5A1B"/>
    <w:rsid w:val="005B5A3C"/>
    <w:rsid w:val="005C16EA"/>
    <w:rsid w:val="005C4E1D"/>
    <w:rsid w:val="005C6822"/>
    <w:rsid w:val="005D1696"/>
    <w:rsid w:val="005D2A50"/>
    <w:rsid w:val="005D3BB3"/>
    <w:rsid w:val="005D4657"/>
    <w:rsid w:val="005D52E0"/>
    <w:rsid w:val="005D7A93"/>
    <w:rsid w:val="005E0F3F"/>
    <w:rsid w:val="005E23A9"/>
    <w:rsid w:val="005F090B"/>
    <w:rsid w:val="005F24B6"/>
    <w:rsid w:val="005F3A60"/>
    <w:rsid w:val="005F515E"/>
    <w:rsid w:val="005F7605"/>
    <w:rsid w:val="00600626"/>
    <w:rsid w:val="00604016"/>
    <w:rsid w:val="0060609F"/>
    <w:rsid w:val="00612BA9"/>
    <w:rsid w:val="0061306E"/>
    <w:rsid w:val="0061332D"/>
    <w:rsid w:val="00614D29"/>
    <w:rsid w:val="00616F8A"/>
    <w:rsid w:val="00625B65"/>
    <w:rsid w:val="006313BC"/>
    <w:rsid w:val="00637A95"/>
    <w:rsid w:val="00641300"/>
    <w:rsid w:val="00641CDE"/>
    <w:rsid w:val="00641FF4"/>
    <w:rsid w:val="006435E6"/>
    <w:rsid w:val="006532CA"/>
    <w:rsid w:val="00653E4E"/>
    <w:rsid w:val="00653F54"/>
    <w:rsid w:val="00655438"/>
    <w:rsid w:val="00657963"/>
    <w:rsid w:val="00657D1C"/>
    <w:rsid w:val="006633A7"/>
    <w:rsid w:val="00665911"/>
    <w:rsid w:val="00666963"/>
    <w:rsid w:val="00667038"/>
    <w:rsid w:val="0066708F"/>
    <w:rsid w:val="00667CC0"/>
    <w:rsid w:val="00670C3D"/>
    <w:rsid w:val="00672209"/>
    <w:rsid w:val="0067336E"/>
    <w:rsid w:val="00673963"/>
    <w:rsid w:val="00674155"/>
    <w:rsid w:val="00675F4C"/>
    <w:rsid w:val="0067625C"/>
    <w:rsid w:val="00684D4E"/>
    <w:rsid w:val="00685A90"/>
    <w:rsid w:val="00687F97"/>
    <w:rsid w:val="006904F3"/>
    <w:rsid w:val="00690B89"/>
    <w:rsid w:val="006919FC"/>
    <w:rsid w:val="0069258D"/>
    <w:rsid w:val="00694E9E"/>
    <w:rsid w:val="00694FD7"/>
    <w:rsid w:val="00695161"/>
    <w:rsid w:val="00697DC0"/>
    <w:rsid w:val="006B3939"/>
    <w:rsid w:val="006B4238"/>
    <w:rsid w:val="006C3AF3"/>
    <w:rsid w:val="006C626A"/>
    <w:rsid w:val="006C733B"/>
    <w:rsid w:val="006D2B87"/>
    <w:rsid w:val="006D4C7F"/>
    <w:rsid w:val="006E10AB"/>
    <w:rsid w:val="006E46EA"/>
    <w:rsid w:val="006E51A9"/>
    <w:rsid w:val="006E63CB"/>
    <w:rsid w:val="006F4398"/>
    <w:rsid w:val="007026B4"/>
    <w:rsid w:val="0070314F"/>
    <w:rsid w:val="00703423"/>
    <w:rsid w:val="0070665E"/>
    <w:rsid w:val="0071284F"/>
    <w:rsid w:val="00715FB0"/>
    <w:rsid w:val="007165A7"/>
    <w:rsid w:val="007170FA"/>
    <w:rsid w:val="00720CA5"/>
    <w:rsid w:val="00722956"/>
    <w:rsid w:val="0072311C"/>
    <w:rsid w:val="007243F5"/>
    <w:rsid w:val="007278F9"/>
    <w:rsid w:val="00732A90"/>
    <w:rsid w:val="007347AB"/>
    <w:rsid w:val="0073741A"/>
    <w:rsid w:val="00737C51"/>
    <w:rsid w:val="00741E53"/>
    <w:rsid w:val="007454DD"/>
    <w:rsid w:val="00746BCA"/>
    <w:rsid w:val="007504C5"/>
    <w:rsid w:val="007548DD"/>
    <w:rsid w:val="0076306C"/>
    <w:rsid w:val="0076559B"/>
    <w:rsid w:val="00767B98"/>
    <w:rsid w:val="00770411"/>
    <w:rsid w:val="00770959"/>
    <w:rsid w:val="0077161A"/>
    <w:rsid w:val="00775D5A"/>
    <w:rsid w:val="007764BA"/>
    <w:rsid w:val="007835FC"/>
    <w:rsid w:val="00783CF6"/>
    <w:rsid w:val="00786153"/>
    <w:rsid w:val="0078691E"/>
    <w:rsid w:val="00791FD5"/>
    <w:rsid w:val="00793575"/>
    <w:rsid w:val="00793975"/>
    <w:rsid w:val="007942B2"/>
    <w:rsid w:val="00797B97"/>
    <w:rsid w:val="007A0A1D"/>
    <w:rsid w:val="007A79C4"/>
    <w:rsid w:val="007B0B48"/>
    <w:rsid w:val="007B1BE9"/>
    <w:rsid w:val="007B2625"/>
    <w:rsid w:val="007B4B7F"/>
    <w:rsid w:val="007B4BB2"/>
    <w:rsid w:val="007B7DA2"/>
    <w:rsid w:val="007C0503"/>
    <w:rsid w:val="007C0E63"/>
    <w:rsid w:val="007C38D7"/>
    <w:rsid w:val="007C6941"/>
    <w:rsid w:val="007D0891"/>
    <w:rsid w:val="007D1D88"/>
    <w:rsid w:val="007D3EB8"/>
    <w:rsid w:val="007D490D"/>
    <w:rsid w:val="007D5D81"/>
    <w:rsid w:val="007D793F"/>
    <w:rsid w:val="007D7ACF"/>
    <w:rsid w:val="007E18F2"/>
    <w:rsid w:val="007F235E"/>
    <w:rsid w:val="007F60D9"/>
    <w:rsid w:val="00800F4B"/>
    <w:rsid w:val="00801ED7"/>
    <w:rsid w:val="00802D2E"/>
    <w:rsid w:val="008035BF"/>
    <w:rsid w:val="008042DE"/>
    <w:rsid w:val="00806C71"/>
    <w:rsid w:val="0081205A"/>
    <w:rsid w:val="00812E06"/>
    <w:rsid w:val="00814550"/>
    <w:rsid w:val="00817147"/>
    <w:rsid w:val="00817B97"/>
    <w:rsid w:val="00821606"/>
    <w:rsid w:val="008229C5"/>
    <w:rsid w:val="0083360F"/>
    <w:rsid w:val="008369F8"/>
    <w:rsid w:val="00837261"/>
    <w:rsid w:val="0084189D"/>
    <w:rsid w:val="00842F15"/>
    <w:rsid w:val="00847366"/>
    <w:rsid w:val="00847547"/>
    <w:rsid w:val="00847CD0"/>
    <w:rsid w:val="00850C70"/>
    <w:rsid w:val="00855D9A"/>
    <w:rsid w:val="00857CC5"/>
    <w:rsid w:val="00862182"/>
    <w:rsid w:val="00863686"/>
    <w:rsid w:val="008666E1"/>
    <w:rsid w:val="00866CC6"/>
    <w:rsid w:val="008721CE"/>
    <w:rsid w:val="008745C8"/>
    <w:rsid w:val="00874D49"/>
    <w:rsid w:val="008757B0"/>
    <w:rsid w:val="00881040"/>
    <w:rsid w:val="00882226"/>
    <w:rsid w:val="0088692A"/>
    <w:rsid w:val="00886970"/>
    <w:rsid w:val="00886FFD"/>
    <w:rsid w:val="00893635"/>
    <w:rsid w:val="008A0A72"/>
    <w:rsid w:val="008A301E"/>
    <w:rsid w:val="008A39CA"/>
    <w:rsid w:val="008A41D1"/>
    <w:rsid w:val="008A4C2D"/>
    <w:rsid w:val="008A7E4C"/>
    <w:rsid w:val="008B1C63"/>
    <w:rsid w:val="008B4023"/>
    <w:rsid w:val="008B5F7F"/>
    <w:rsid w:val="008C02CF"/>
    <w:rsid w:val="008C1DA7"/>
    <w:rsid w:val="008C47EE"/>
    <w:rsid w:val="008C5216"/>
    <w:rsid w:val="008C5872"/>
    <w:rsid w:val="008D0F4A"/>
    <w:rsid w:val="008D255F"/>
    <w:rsid w:val="008D421F"/>
    <w:rsid w:val="008D5709"/>
    <w:rsid w:val="008E0227"/>
    <w:rsid w:val="008E1B2C"/>
    <w:rsid w:val="008E21E7"/>
    <w:rsid w:val="008E2938"/>
    <w:rsid w:val="008E3292"/>
    <w:rsid w:val="008F172C"/>
    <w:rsid w:val="008F48D1"/>
    <w:rsid w:val="008F521A"/>
    <w:rsid w:val="008F6497"/>
    <w:rsid w:val="00902B2C"/>
    <w:rsid w:val="009039F4"/>
    <w:rsid w:val="009058F6"/>
    <w:rsid w:val="00906744"/>
    <w:rsid w:val="00906C81"/>
    <w:rsid w:val="0090798E"/>
    <w:rsid w:val="00907E2D"/>
    <w:rsid w:val="00911CCE"/>
    <w:rsid w:val="00911EB9"/>
    <w:rsid w:val="00912DD9"/>
    <w:rsid w:val="00914258"/>
    <w:rsid w:val="00917219"/>
    <w:rsid w:val="00917FB4"/>
    <w:rsid w:val="009225CB"/>
    <w:rsid w:val="00925517"/>
    <w:rsid w:val="0092763F"/>
    <w:rsid w:val="009414CB"/>
    <w:rsid w:val="00941C29"/>
    <w:rsid w:val="00942B64"/>
    <w:rsid w:val="00943831"/>
    <w:rsid w:val="00944B05"/>
    <w:rsid w:val="009470BA"/>
    <w:rsid w:val="009473E4"/>
    <w:rsid w:val="00960393"/>
    <w:rsid w:val="00961A84"/>
    <w:rsid w:val="0096228E"/>
    <w:rsid w:val="0096681E"/>
    <w:rsid w:val="009704D4"/>
    <w:rsid w:val="00981C33"/>
    <w:rsid w:val="0098574F"/>
    <w:rsid w:val="00985DC7"/>
    <w:rsid w:val="0098713D"/>
    <w:rsid w:val="009939C2"/>
    <w:rsid w:val="009A0150"/>
    <w:rsid w:val="009A02A9"/>
    <w:rsid w:val="009A1C93"/>
    <w:rsid w:val="009A2E71"/>
    <w:rsid w:val="009B2F10"/>
    <w:rsid w:val="009B5442"/>
    <w:rsid w:val="009B5771"/>
    <w:rsid w:val="009B5D48"/>
    <w:rsid w:val="009C0132"/>
    <w:rsid w:val="009C0CCE"/>
    <w:rsid w:val="009D0C46"/>
    <w:rsid w:val="009D1422"/>
    <w:rsid w:val="009D1655"/>
    <w:rsid w:val="009D3E3A"/>
    <w:rsid w:val="009E3F5B"/>
    <w:rsid w:val="009E51CA"/>
    <w:rsid w:val="009E53D7"/>
    <w:rsid w:val="009E5B6A"/>
    <w:rsid w:val="009E7E88"/>
    <w:rsid w:val="009F19C9"/>
    <w:rsid w:val="009F1F36"/>
    <w:rsid w:val="009F2521"/>
    <w:rsid w:val="009F3119"/>
    <w:rsid w:val="00A02336"/>
    <w:rsid w:val="00A036A5"/>
    <w:rsid w:val="00A039D8"/>
    <w:rsid w:val="00A04E83"/>
    <w:rsid w:val="00A05C5B"/>
    <w:rsid w:val="00A0612A"/>
    <w:rsid w:val="00A103C0"/>
    <w:rsid w:val="00A1243C"/>
    <w:rsid w:val="00A15DE5"/>
    <w:rsid w:val="00A16147"/>
    <w:rsid w:val="00A17CC5"/>
    <w:rsid w:val="00A2200D"/>
    <w:rsid w:val="00A23843"/>
    <w:rsid w:val="00A329F4"/>
    <w:rsid w:val="00A32BEE"/>
    <w:rsid w:val="00A35ACB"/>
    <w:rsid w:val="00A3687C"/>
    <w:rsid w:val="00A42FA0"/>
    <w:rsid w:val="00A512B3"/>
    <w:rsid w:val="00A52EEA"/>
    <w:rsid w:val="00A56247"/>
    <w:rsid w:val="00A63F89"/>
    <w:rsid w:val="00A646BE"/>
    <w:rsid w:val="00A658BF"/>
    <w:rsid w:val="00A66085"/>
    <w:rsid w:val="00A71A7D"/>
    <w:rsid w:val="00A73E21"/>
    <w:rsid w:val="00A7470F"/>
    <w:rsid w:val="00A76539"/>
    <w:rsid w:val="00A77A1F"/>
    <w:rsid w:val="00A8151A"/>
    <w:rsid w:val="00A825CB"/>
    <w:rsid w:val="00A840F0"/>
    <w:rsid w:val="00A84897"/>
    <w:rsid w:val="00A85A5D"/>
    <w:rsid w:val="00A87ACC"/>
    <w:rsid w:val="00A9021D"/>
    <w:rsid w:val="00A9066F"/>
    <w:rsid w:val="00A93D28"/>
    <w:rsid w:val="00AA1582"/>
    <w:rsid w:val="00AA4133"/>
    <w:rsid w:val="00AA4656"/>
    <w:rsid w:val="00AA4C51"/>
    <w:rsid w:val="00AA5144"/>
    <w:rsid w:val="00AA7011"/>
    <w:rsid w:val="00AA7D3E"/>
    <w:rsid w:val="00AB10AC"/>
    <w:rsid w:val="00AB213B"/>
    <w:rsid w:val="00AB31AF"/>
    <w:rsid w:val="00AB3F0B"/>
    <w:rsid w:val="00AB5E77"/>
    <w:rsid w:val="00AC063B"/>
    <w:rsid w:val="00AC0D59"/>
    <w:rsid w:val="00AC127A"/>
    <w:rsid w:val="00AC21D0"/>
    <w:rsid w:val="00AD0407"/>
    <w:rsid w:val="00AE00FB"/>
    <w:rsid w:val="00AE0630"/>
    <w:rsid w:val="00AE3474"/>
    <w:rsid w:val="00AE3BFF"/>
    <w:rsid w:val="00AE58CC"/>
    <w:rsid w:val="00AF16D5"/>
    <w:rsid w:val="00AF41D9"/>
    <w:rsid w:val="00AF444D"/>
    <w:rsid w:val="00AF5CCF"/>
    <w:rsid w:val="00B012A8"/>
    <w:rsid w:val="00B01967"/>
    <w:rsid w:val="00B0235F"/>
    <w:rsid w:val="00B02FAA"/>
    <w:rsid w:val="00B04854"/>
    <w:rsid w:val="00B0565A"/>
    <w:rsid w:val="00B05DE8"/>
    <w:rsid w:val="00B11928"/>
    <w:rsid w:val="00B13BDE"/>
    <w:rsid w:val="00B1586B"/>
    <w:rsid w:val="00B15A70"/>
    <w:rsid w:val="00B15F6E"/>
    <w:rsid w:val="00B20CBE"/>
    <w:rsid w:val="00B210E0"/>
    <w:rsid w:val="00B22AA1"/>
    <w:rsid w:val="00B2435A"/>
    <w:rsid w:val="00B2519C"/>
    <w:rsid w:val="00B263C3"/>
    <w:rsid w:val="00B26673"/>
    <w:rsid w:val="00B312BA"/>
    <w:rsid w:val="00B31920"/>
    <w:rsid w:val="00B32B1B"/>
    <w:rsid w:val="00B33D48"/>
    <w:rsid w:val="00B33F41"/>
    <w:rsid w:val="00B34F60"/>
    <w:rsid w:val="00B355B1"/>
    <w:rsid w:val="00B35655"/>
    <w:rsid w:val="00B35B15"/>
    <w:rsid w:val="00B35B84"/>
    <w:rsid w:val="00B35EEA"/>
    <w:rsid w:val="00B410D0"/>
    <w:rsid w:val="00B41261"/>
    <w:rsid w:val="00B43CEA"/>
    <w:rsid w:val="00B44562"/>
    <w:rsid w:val="00B44944"/>
    <w:rsid w:val="00B5185D"/>
    <w:rsid w:val="00B56A31"/>
    <w:rsid w:val="00B604DB"/>
    <w:rsid w:val="00B61D51"/>
    <w:rsid w:val="00B64196"/>
    <w:rsid w:val="00B647AF"/>
    <w:rsid w:val="00B66A7E"/>
    <w:rsid w:val="00B674D8"/>
    <w:rsid w:val="00B67ADB"/>
    <w:rsid w:val="00B70BE5"/>
    <w:rsid w:val="00B75F46"/>
    <w:rsid w:val="00B80B32"/>
    <w:rsid w:val="00B91EE1"/>
    <w:rsid w:val="00B95544"/>
    <w:rsid w:val="00B95858"/>
    <w:rsid w:val="00B969A2"/>
    <w:rsid w:val="00BA1656"/>
    <w:rsid w:val="00BA4D78"/>
    <w:rsid w:val="00BA526A"/>
    <w:rsid w:val="00BA6079"/>
    <w:rsid w:val="00BB240E"/>
    <w:rsid w:val="00BB37DC"/>
    <w:rsid w:val="00BB3D11"/>
    <w:rsid w:val="00BB5ACF"/>
    <w:rsid w:val="00BC2BF5"/>
    <w:rsid w:val="00BC5307"/>
    <w:rsid w:val="00BC63ED"/>
    <w:rsid w:val="00BC6686"/>
    <w:rsid w:val="00BD1314"/>
    <w:rsid w:val="00BD620E"/>
    <w:rsid w:val="00BE3BC4"/>
    <w:rsid w:val="00BE3DAF"/>
    <w:rsid w:val="00BE5656"/>
    <w:rsid w:val="00BF22F8"/>
    <w:rsid w:val="00BF25C4"/>
    <w:rsid w:val="00BF4BAD"/>
    <w:rsid w:val="00C0059F"/>
    <w:rsid w:val="00C00605"/>
    <w:rsid w:val="00C01CCD"/>
    <w:rsid w:val="00C04263"/>
    <w:rsid w:val="00C04E25"/>
    <w:rsid w:val="00C05E7C"/>
    <w:rsid w:val="00C06B9F"/>
    <w:rsid w:val="00C07876"/>
    <w:rsid w:val="00C1120B"/>
    <w:rsid w:val="00C11531"/>
    <w:rsid w:val="00C11A5E"/>
    <w:rsid w:val="00C138E3"/>
    <w:rsid w:val="00C203EA"/>
    <w:rsid w:val="00C21741"/>
    <w:rsid w:val="00C21A5F"/>
    <w:rsid w:val="00C21E5C"/>
    <w:rsid w:val="00C22F28"/>
    <w:rsid w:val="00C2309C"/>
    <w:rsid w:val="00C27C85"/>
    <w:rsid w:val="00C27D65"/>
    <w:rsid w:val="00C32E97"/>
    <w:rsid w:val="00C33F9D"/>
    <w:rsid w:val="00C34078"/>
    <w:rsid w:val="00C34FCF"/>
    <w:rsid w:val="00C37574"/>
    <w:rsid w:val="00C37A65"/>
    <w:rsid w:val="00C40442"/>
    <w:rsid w:val="00C40A82"/>
    <w:rsid w:val="00C41450"/>
    <w:rsid w:val="00C41E80"/>
    <w:rsid w:val="00C47B3D"/>
    <w:rsid w:val="00C47E77"/>
    <w:rsid w:val="00C50E6E"/>
    <w:rsid w:val="00C51051"/>
    <w:rsid w:val="00C51E8F"/>
    <w:rsid w:val="00C61296"/>
    <w:rsid w:val="00C61CB2"/>
    <w:rsid w:val="00C64E70"/>
    <w:rsid w:val="00C66EA0"/>
    <w:rsid w:val="00C712DE"/>
    <w:rsid w:val="00C76A80"/>
    <w:rsid w:val="00C77436"/>
    <w:rsid w:val="00C84BB6"/>
    <w:rsid w:val="00C91C92"/>
    <w:rsid w:val="00C93F1B"/>
    <w:rsid w:val="00C9525A"/>
    <w:rsid w:val="00C962EB"/>
    <w:rsid w:val="00C97FC8"/>
    <w:rsid w:val="00CA230E"/>
    <w:rsid w:val="00CA5C68"/>
    <w:rsid w:val="00CA6AE7"/>
    <w:rsid w:val="00CA6ED8"/>
    <w:rsid w:val="00CB4675"/>
    <w:rsid w:val="00CB53D9"/>
    <w:rsid w:val="00CB55E8"/>
    <w:rsid w:val="00CB5A7D"/>
    <w:rsid w:val="00CB65DA"/>
    <w:rsid w:val="00CC27DB"/>
    <w:rsid w:val="00CC29CF"/>
    <w:rsid w:val="00CC2F73"/>
    <w:rsid w:val="00CC33B9"/>
    <w:rsid w:val="00CC6387"/>
    <w:rsid w:val="00CC64F7"/>
    <w:rsid w:val="00CC6A8E"/>
    <w:rsid w:val="00CC7084"/>
    <w:rsid w:val="00CD093F"/>
    <w:rsid w:val="00CD4C89"/>
    <w:rsid w:val="00CD70EE"/>
    <w:rsid w:val="00CE39D4"/>
    <w:rsid w:val="00CE46D9"/>
    <w:rsid w:val="00CE6D0A"/>
    <w:rsid w:val="00CE7A32"/>
    <w:rsid w:val="00CF411A"/>
    <w:rsid w:val="00D003D7"/>
    <w:rsid w:val="00D00BE2"/>
    <w:rsid w:val="00D04697"/>
    <w:rsid w:val="00D047FD"/>
    <w:rsid w:val="00D05660"/>
    <w:rsid w:val="00D05C39"/>
    <w:rsid w:val="00D065BA"/>
    <w:rsid w:val="00D073DF"/>
    <w:rsid w:val="00D10A57"/>
    <w:rsid w:val="00D1213C"/>
    <w:rsid w:val="00D1251A"/>
    <w:rsid w:val="00D12EA0"/>
    <w:rsid w:val="00D13B0B"/>
    <w:rsid w:val="00D14357"/>
    <w:rsid w:val="00D156C7"/>
    <w:rsid w:val="00D16F90"/>
    <w:rsid w:val="00D20E2F"/>
    <w:rsid w:val="00D221B1"/>
    <w:rsid w:val="00D22691"/>
    <w:rsid w:val="00D23D9A"/>
    <w:rsid w:val="00D24A58"/>
    <w:rsid w:val="00D24F5D"/>
    <w:rsid w:val="00D3031D"/>
    <w:rsid w:val="00D32982"/>
    <w:rsid w:val="00D34756"/>
    <w:rsid w:val="00D36738"/>
    <w:rsid w:val="00D37D0F"/>
    <w:rsid w:val="00D41B6C"/>
    <w:rsid w:val="00D432E3"/>
    <w:rsid w:val="00D434B5"/>
    <w:rsid w:val="00D447B3"/>
    <w:rsid w:val="00D464E9"/>
    <w:rsid w:val="00D475A8"/>
    <w:rsid w:val="00D47709"/>
    <w:rsid w:val="00D50156"/>
    <w:rsid w:val="00D54370"/>
    <w:rsid w:val="00D614CE"/>
    <w:rsid w:val="00D61D1B"/>
    <w:rsid w:val="00D6250E"/>
    <w:rsid w:val="00D64CF3"/>
    <w:rsid w:val="00D664B4"/>
    <w:rsid w:val="00D71811"/>
    <w:rsid w:val="00D7338E"/>
    <w:rsid w:val="00D744BE"/>
    <w:rsid w:val="00D74AA6"/>
    <w:rsid w:val="00D751BD"/>
    <w:rsid w:val="00D774C5"/>
    <w:rsid w:val="00D80F9F"/>
    <w:rsid w:val="00D82BDC"/>
    <w:rsid w:val="00D9432E"/>
    <w:rsid w:val="00DA0675"/>
    <w:rsid w:val="00DA07E9"/>
    <w:rsid w:val="00DA117D"/>
    <w:rsid w:val="00DA1ED7"/>
    <w:rsid w:val="00DA63F7"/>
    <w:rsid w:val="00DA74BF"/>
    <w:rsid w:val="00DB0791"/>
    <w:rsid w:val="00DB265B"/>
    <w:rsid w:val="00DB2790"/>
    <w:rsid w:val="00DC0B38"/>
    <w:rsid w:val="00DC46F5"/>
    <w:rsid w:val="00DD41FA"/>
    <w:rsid w:val="00DD48C2"/>
    <w:rsid w:val="00DD6E3A"/>
    <w:rsid w:val="00DD7A3E"/>
    <w:rsid w:val="00DE43DB"/>
    <w:rsid w:val="00DE488C"/>
    <w:rsid w:val="00DE4944"/>
    <w:rsid w:val="00DE565E"/>
    <w:rsid w:val="00DE624D"/>
    <w:rsid w:val="00DE766F"/>
    <w:rsid w:val="00DE7C7F"/>
    <w:rsid w:val="00DF05B5"/>
    <w:rsid w:val="00DF3F85"/>
    <w:rsid w:val="00DF5A9D"/>
    <w:rsid w:val="00E002A4"/>
    <w:rsid w:val="00E048DB"/>
    <w:rsid w:val="00E05744"/>
    <w:rsid w:val="00E078F7"/>
    <w:rsid w:val="00E10227"/>
    <w:rsid w:val="00E10F28"/>
    <w:rsid w:val="00E11A78"/>
    <w:rsid w:val="00E1226E"/>
    <w:rsid w:val="00E12373"/>
    <w:rsid w:val="00E12CBF"/>
    <w:rsid w:val="00E13AEF"/>
    <w:rsid w:val="00E159E2"/>
    <w:rsid w:val="00E22A7F"/>
    <w:rsid w:val="00E231A4"/>
    <w:rsid w:val="00E2375D"/>
    <w:rsid w:val="00E25244"/>
    <w:rsid w:val="00E30BB0"/>
    <w:rsid w:val="00E36A8F"/>
    <w:rsid w:val="00E37C2A"/>
    <w:rsid w:val="00E41089"/>
    <w:rsid w:val="00E42809"/>
    <w:rsid w:val="00E46C49"/>
    <w:rsid w:val="00E47200"/>
    <w:rsid w:val="00E5181A"/>
    <w:rsid w:val="00E54098"/>
    <w:rsid w:val="00E5467F"/>
    <w:rsid w:val="00E5567C"/>
    <w:rsid w:val="00E57A6B"/>
    <w:rsid w:val="00E632A5"/>
    <w:rsid w:val="00E63D88"/>
    <w:rsid w:val="00E645B7"/>
    <w:rsid w:val="00E648AE"/>
    <w:rsid w:val="00E67A4A"/>
    <w:rsid w:val="00E70ECD"/>
    <w:rsid w:val="00E8239E"/>
    <w:rsid w:val="00E82694"/>
    <w:rsid w:val="00E8345A"/>
    <w:rsid w:val="00E860C8"/>
    <w:rsid w:val="00E86D7C"/>
    <w:rsid w:val="00E91976"/>
    <w:rsid w:val="00E9284C"/>
    <w:rsid w:val="00E92ED0"/>
    <w:rsid w:val="00E92F5D"/>
    <w:rsid w:val="00E9368E"/>
    <w:rsid w:val="00E96B5E"/>
    <w:rsid w:val="00E96F86"/>
    <w:rsid w:val="00EA2B76"/>
    <w:rsid w:val="00EA2EDE"/>
    <w:rsid w:val="00EA7263"/>
    <w:rsid w:val="00EB1CB0"/>
    <w:rsid w:val="00EB24EB"/>
    <w:rsid w:val="00EB26BF"/>
    <w:rsid w:val="00EB290C"/>
    <w:rsid w:val="00EB47B7"/>
    <w:rsid w:val="00EB50BA"/>
    <w:rsid w:val="00EB540C"/>
    <w:rsid w:val="00EC0440"/>
    <w:rsid w:val="00EC1206"/>
    <w:rsid w:val="00EC20EC"/>
    <w:rsid w:val="00EC26BF"/>
    <w:rsid w:val="00EC3721"/>
    <w:rsid w:val="00ED36C8"/>
    <w:rsid w:val="00ED459D"/>
    <w:rsid w:val="00ED4965"/>
    <w:rsid w:val="00ED65E1"/>
    <w:rsid w:val="00EE1075"/>
    <w:rsid w:val="00EE13AD"/>
    <w:rsid w:val="00EE24A7"/>
    <w:rsid w:val="00EE3320"/>
    <w:rsid w:val="00EE4CE5"/>
    <w:rsid w:val="00EE77E2"/>
    <w:rsid w:val="00EF2811"/>
    <w:rsid w:val="00EF4C48"/>
    <w:rsid w:val="00EF58A6"/>
    <w:rsid w:val="00F0161E"/>
    <w:rsid w:val="00F0590F"/>
    <w:rsid w:val="00F1139D"/>
    <w:rsid w:val="00F12883"/>
    <w:rsid w:val="00F167BB"/>
    <w:rsid w:val="00F25461"/>
    <w:rsid w:val="00F258CA"/>
    <w:rsid w:val="00F25BE6"/>
    <w:rsid w:val="00F25C00"/>
    <w:rsid w:val="00F26D1B"/>
    <w:rsid w:val="00F27E7F"/>
    <w:rsid w:val="00F3320F"/>
    <w:rsid w:val="00F33576"/>
    <w:rsid w:val="00F3451D"/>
    <w:rsid w:val="00F367EB"/>
    <w:rsid w:val="00F37E41"/>
    <w:rsid w:val="00F415E1"/>
    <w:rsid w:val="00F423A0"/>
    <w:rsid w:val="00F45B86"/>
    <w:rsid w:val="00F46605"/>
    <w:rsid w:val="00F51C32"/>
    <w:rsid w:val="00F51C82"/>
    <w:rsid w:val="00F56138"/>
    <w:rsid w:val="00F56F5B"/>
    <w:rsid w:val="00F60CD3"/>
    <w:rsid w:val="00F6541F"/>
    <w:rsid w:val="00F67B19"/>
    <w:rsid w:val="00F725B4"/>
    <w:rsid w:val="00F74B02"/>
    <w:rsid w:val="00F74FF8"/>
    <w:rsid w:val="00F7513F"/>
    <w:rsid w:val="00F76685"/>
    <w:rsid w:val="00F766CB"/>
    <w:rsid w:val="00F811B1"/>
    <w:rsid w:val="00F81C9E"/>
    <w:rsid w:val="00F8258C"/>
    <w:rsid w:val="00F82DC8"/>
    <w:rsid w:val="00F83AED"/>
    <w:rsid w:val="00F90529"/>
    <w:rsid w:val="00FA0744"/>
    <w:rsid w:val="00FA1130"/>
    <w:rsid w:val="00FA61A4"/>
    <w:rsid w:val="00FB2B1A"/>
    <w:rsid w:val="00FB43A3"/>
    <w:rsid w:val="00FD4305"/>
    <w:rsid w:val="00FD4CDB"/>
    <w:rsid w:val="00FE0546"/>
    <w:rsid w:val="00FE4486"/>
    <w:rsid w:val="00FE4A8B"/>
    <w:rsid w:val="00FE71A5"/>
    <w:rsid w:val="00FF16B7"/>
    <w:rsid w:val="00FF291D"/>
    <w:rsid w:val="00FF34CA"/>
    <w:rsid w:val="00FF4768"/>
    <w:rsid w:val="00FF4C4B"/>
    <w:rsid w:val="00FF4F05"/>
    <w:rsid w:val="00FF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4A4BBE"/>
  <w15:docId w15:val="{FA383F9E-41C6-4743-839F-2D75A318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635B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635B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5B5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C063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63B"/>
  </w:style>
  <w:style w:type="paragraph" w:styleId="Footer">
    <w:name w:val="footer"/>
    <w:basedOn w:val="Normal"/>
    <w:link w:val="FooterChar"/>
    <w:uiPriority w:val="99"/>
    <w:unhideWhenUsed/>
    <w:rsid w:val="00AC063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63B"/>
  </w:style>
  <w:style w:type="paragraph" w:styleId="ListParagraph">
    <w:name w:val="List Paragraph"/>
    <w:basedOn w:val="Normal"/>
    <w:uiPriority w:val="34"/>
    <w:qFormat/>
    <w:rsid w:val="00960393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es-CL"/>
    </w:rPr>
  </w:style>
  <w:style w:type="character" w:styleId="Hyperlink">
    <w:name w:val="Hyperlink"/>
    <w:basedOn w:val="DefaultParagraphFont"/>
    <w:uiPriority w:val="99"/>
    <w:unhideWhenUsed/>
    <w:rsid w:val="00882226"/>
    <w:rPr>
      <w:color w:val="0000FF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882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8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%20Medina%20G\Desktop\26.02.2020\Plantilla%202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91EDA-8108-45B7-9C66-978691E3D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2D.dotx</Template>
  <TotalTime>39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Medina G</dc:creator>
  <cp:lastModifiedBy>Diego García-Tello Núñez</cp:lastModifiedBy>
  <cp:revision>121</cp:revision>
  <cp:lastPrinted>2021-05-13T13:18:00Z</cp:lastPrinted>
  <dcterms:created xsi:type="dcterms:W3CDTF">2021-05-14T03:57:00Z</dcterms:created>
  <dcterms:modified xsi:type="dcterms:W3CDTF">2026-04-24T03:31:00Z</dcterms:modified>
</cp:coreProperties>
</file>