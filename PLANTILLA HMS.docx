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C504A" w14:textId="72B5B03D" w:rsidR="00941FA5" w:rsidRPr="00224183" w:rsidRDefault="002B4E86" w:rsidP="00224183">
      <w:pPr>
        <w:pStyle w:val="Sinespaciado"/>
        <w:rPr>
          <w:rFonts w:ascii="Century Gothic" w:hAnsi="Century Gothic"/>
          <w:b/>
          <w:bCs/>
          <w:sz w:val="20"/>
          <w:szCs w:val="20"/>
          <w:lang w:val="es-MX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D0273DF" wp14:editId="7B1C8104">
            <wp:simplePos x="0" y="0"/>
            <wp:positionH relativeFrom="column">
              <wp:posOffset>4671060</wp:posOffset>
            </wp:positionH>
            <wp:positionV relativeFrom="paragraph">
              <wp:posOffset>-324485</wp:posOffset>
            </wp:positionV>
            <wp:extent cx="927278" cy="934085"/>
            <wp:effectExtent l="0" t="0" r="6350" b="0"/>
            <wp:wrapNone/>
            <wp:docPr id="1599217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17506" name="Imagen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278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4183" w:rsidRPr="00224183">
        <w:rPr>
          <w:rFonts w:ascii="Century Gothic" w:hAnsi="Century Gothic"/>
          <w:b/>
          <w:bCs/>
          <w:sz w:val="20"/>
          <w:szCs w:val="20"/>
          <w:lang w:val="es-MX"/>
        </w:rPr>
        <w:t>{PACIENTE}</w:t>
      </w:r>
      <w:r w:rsidR="00871D4B">
        <w:rPr>
          <w:rFonts w:ascii="Century Gothic" w:hAnsi="Century Gothic"/>
          <w:b/>
          <w:sz w:val="20"/>
          <w:szCs w:val="20"/>
        </w:rPr>
        <w:t xml:space="preserve"> </w:t>
      </w:r>
    </w:p>
    <w:p w14:paraId="3AC53732" w14:textId="77777777" w:rsidR="00224183" w:rsidRPr="00224183" w:rsidRDefault="00224183" w:rsidP="00224183">
      <w:pPr>
        <w:pStyle w:val="Sinespaciado"/>
        <w:rPr>
          <w:rFonts w:ascii="Century Gothic" w:hAnsi="Century Gothic"/>
          <w:b/>
          <w:bCs/>
          <w:sz w:val="20"/>
          <w:szCs w:val="20"/>
          <w:lang w:val="es-MX"/>
        </w:rPr>
      </w:pPr>
      <w:r w:rsidRPr="00224183">
        <w:rPr>
          <w:rFonts w:ascii="Century Gothic" w:hAnsi="Century Gothic"/>
          <w:b/>
          <w:bCs/>
          <w:sz w:val="20"/>
          <w:szCs w:val="20"/>
          <w:lang w:val="es-MX"/>
        </w:rPr>
        <w:t>{FECHA}</w:t>
      </w:r>
    </w:p>
    <w:p w14:paraId="6A4E64CD" w14:textId="7F8FAB4E" w:rsidR="00941FA5" w:rsidRDefault="00224183" w:rsidP="00523216">
      <w:pPr>
        <w:spacing w:after="0"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HMS Odontología</w:t>
      </w:r>
    </w:p>
    <w:p w14:paraId="2D7A9C7F" w14:textId="77777777" w:rsidR="00415E03" w:rsidRDefault="00415E03" w:rsidP="00523216">
      <w:pPr>
        <w:spacing w:after="0" w:line="240" w:lineRule="auto"/>
        <w:rPr>
          <w:rFonts w:ascii="Century Gothic" w:hAnsi="Century Gothic"/>
          <w:b/>
          <w:sz w:val="20"/>
          <w:szCs w:val="20"/>
        </w:rPr>
      </w:pPr>
    </w:p>
    <w:p w14:paraId="33E30C3B" w14:textId="17918BE9" w:rsidR="00001308" w:rsidRDefault="00001308" w:rsidP="00001308">
      <w:pPr>
        <w:spacing w:after="0" w:line="240" w:lineRule="auto"/>
        <w:rPr>
          <w:rFonts w:ascii="Century Gothic" w:hAnsi="Century Gothic"/>
          <w:sz w:val="20"/>
          <w:szCs w:val="20"/>
        </w:rPr>
      </w:pPr>
      <w:bookmarkStart w:id="0" w:name="OLE_LINK19"/>
      <w:bookmarkStart w:id="1" w:name="OLE_LINK20"/>
      <w:r>
        <w:rPr>
          <w:rFonts w:ascii="Century Gothic" w:hAnsi="Century Gothic"/>
          <w:b/>
          <w:sz w:val="20"/>
          <w:szCs w:val="20"/>
        </w:rPr>
        <w:t>DIAGNÓSTICO CLÍNICO</w:t>
      </w:r>
      <w:r w:rsidRPr="008640C4">
        <w:rPr>
          <w:rFonts w:ascii="Century Gothic" w:hAnsi="Century Gothic"/>
          <w:b/>
          <w:sz w:val="20"/>
          <w:szCs w:val="20"/>
        </w:rPr>
        <w:t xml:space="preserve"> </w:t>
      </w:r>
      <w:r>
        <w:rPr>
          <w:rFonts w:ascii="Century Gothic" w:hAnsi="Century Gothic"/>
          <w:b/>
          <w:sz w:val="20"/>
          <w:szCs w:val="20"/>
        </w:rPr>
        <w:tab/>
      </w:r>
      <w:r w:rsidRPr="008640C4">
        <w:rPr>
          <w:rFonts w:ascii="Century Gothic" w:hAnsi="Century Gothic"/>
          <w:b/>
          <w:sz w:val="20"/>
          <w:szCs w:val="20"/>
        </w:rPr>
        <w:t>:</w:t>
      </w:r>
      <w:r w:rsidR="00871D4B">
        <w:rPr>
          <w:rFonts w:ascii="Century Gothic" w:hAnsi="Century Gothic"/>
          <w:b/>
          <w:sz w:val="20"/>
          <w:szCs w:val="20"/>
        </w:rPr>
        <w:t xml:space="preserve"> </w:t>
      </w:r>
      <w:r w:rsidR="00224183" w:rsidRPr="00CA75E5">
        <w:rPr>
          <w:rFonts w:ascii="Century Gothic" w:hAnsi="Century Gothic"/>
          <w:b/>
          <w:bCs/>
          <w:sz w:val="20"/>
          <w:szCs w:val="20"/>
        </w:rPr>
        <w:t>{ANTECEDENTES}</w:t>
      </w:r>
    </w:p>
    <w:p w14:paraId="0C104876" w14:textId="7BCCA270" w:rsidR="00001308" w:rsidRPr="0042031C" w:rsidRDefault="00A360DC" w:rsidP="00001308">
      <w:pPr>
        <w:spacing w:after="0" w:line="240" w:lineRule="auto"/>
        <w:rPr>
          <w:rFonts w:ascii="Century Gothic" w:hAnsi="Century Gothic"/>
          <w:bCs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QUE DESEA SABER</w:t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  <w:t xml:space="preserve">: </w:t>
      </w:r>
      <w:r w:rsidR="00224183" w:rsidRPr="00CA75E5">
        <w:rPr>
          <w:rFonts w:ascii="Century Gothic" w:hAnsi="Century Gothic"/>
          <w:b/>
          <w:bCs/>
          <w:sz w:val="20"/>
          <w:szCs w:val="20"/>
        </w:rPr>
        <w:t>{MOTIVO}</w:t>
      </w:r>
    </w:p>
    <w:p w14:paraId="57D8385E" w14:textId="77777777" w:rsidR="00224183" w:rsidRDefault="00001308" w:rsidP="00224183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8640C4">
        <w:rPr>
          <w:rFonts w:ascii="Century Gothic" w:hAnsi="Century Gothic"/>
          <w:b/>
          <w:sz w:val="20"/>
          <w:szCs w:val="20"/>
        </w:rPr>
        <w:t xml:space="preserve">TIPO DE ESTUDIO </w:t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 w:rsidRPr="008640C4">
        <w:rPr>
          <w:rFonts w:ascii="Century Gothic" w:hAnsi="Century Gothic"/>
          <w:b/>
          <w:sz w:val="20"/>
          <w:szCs w:val="20"/>
        </w:rPr>
        <w:t xml:space="preserve">: </w:t>
      </w:r>
      <w:r w:rsidR="00224183" w:rsidRPr="00CA75E5">
        <w:rPr>
          <w:rFonts w:ascii="Century Gothic" w:hAnsi="Century Gothic"/>
          <w:b/>
          <w:bCs/>
          <w:sz w:val="20"/>
          <w:szCs w:val="20"/>
        </w:rPr>
        <w:t>{ESTUDIO}</w:t>
      </w:r>
    </w:p>
    <w:p w14:paraId="472A63FB" w14:textId="31BB7A7A" w:rsidR="00D42B22" w:rsidRDefault="00001308" w:rsidP="00D42B22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F558B1">
        <w:rPr>
          <w:rFonts w:ascii="Century Gothic" w:hAnsi="Century Gothic"/>
          <w:b/>
          <w:sz w:val="20"/>
          <w:szCs w:val="20"/>
        </w:rPr>
        <w:t>Técnica:</w:t>
      </w:r>
      <w:r>
        <w:rPr>
          <w:rFonts w:ascii="Century Gothic" w:hAnsi="Century Gothic"/>
          <w:sz w:val="20"/>
          <w:szCs w:val="20"/>
        </w:rPr>
        <w:t xml:space="preserve"> Se realizan cortes paraxi</w:t>
      </w:r>
      <w:r w:rsidR="00A360DC">
        <w:rPr>
          <w:rFonts w:ascii="Century Gothic" w:hAnsi="Century Gothic"/>
          <w:sz w:val="20"/>
          <w:szCs w:val="20"/>
        </w:rPr>
        <w:t xml:space="preserve">ales de 1,0 mm de espesor cada </w:t>
      </w:r>
      <w:r w:rsidR="000541D0">
        <w:rPr>
          <w:rFonts w:ascii="Century Gothic" w:hAnsi="Century Gothic"/>
          <w:sz w:val="20"/>
          <w:szCs w:val="20"/>
        </w:rPr>
        <w:t xml:space="preserve">1,0 </w:t>
      </w:r>
      <w:r>
        <w:rPr>
          <w:rFonts w:ascii="Century Gothic" w:hAnsi="Century Gothic"/>
          <w:sz w:val="20"/>
          <w:szCs w:val="20"/>
        </w:rPr>
        <w:t>mm</w:t>
      </w:r>
      <w:r w:rsidR="00BF13DC">
        <w:rPr>
          <w:rFonts w:ascii="Century Gothic" w:hAnsi="Century Gothic"/>
          <w:sz w:val="20"/>
          <w:szCs w:val="20"/>
        </w:rPr>
        <w:t>.</w:t>
      </w:r>
    </w:p>
    <w:p w14:paraId="5242E595" w14:textId="77777777" w:rsidR="00D42B22" w:rsidRPr="00D42B22" w:rsidRDefault="00D42B22" w:rsidP="00D42B22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6DB687EB" w14:textId="77777777" w:rsidR="00224183" w:rsidRPr="00005CEF" w:rsidRDefault="00224183" w:rsidP="00224183">
      <w:pPr>
        <w:pStyle w:val="Sinespaciado"/>
        <w:rPr>
          <w:rFonts w:ascii="Century Gothic" w:hAnsi="Century Gothic"/>
          <w:sz w:val="20"/>
          <w:szCs w:val="20"/>
          <w:lang w:val="en-US"/>
        </w:rPr>
      </w:pPr>
      <w:r w:rsidRPr="00005CEF">
        <w:rPr>
          <w:rFonts w:ascii="Century Gothic" w:hAnsi="Century Gothic"/>
          <w:sz w:val="20"/>
          <w:szCs w:val="20"/>
          <w:lang w:val="en-US"/>
        </w:rPr>
        <w:t>{DIAGNOSTICO}</w:t>
      </w:r>
    </w:p>
    <w:p w14:paraId="342515CB" w14:textId="0DC1E8FC" w:rsidR="00871D4B" w:rsidRDefault="00871D4B" w:rsidP="00871D4B">
      <w:pPr>
        <w:spacing w:after="0" w:line="240" w:lineRule="auto"/>
        <w:jc w:val="both"/>
        <w:rPr>
          <w:rFonts w:ascii="Century Gothic" w:hAnsi="Century Gothic"/>
          <w:bCs/>
          <w:sz w:val="20"/>
          <w:szCs w:val="20"/>
        </w:rPr>
      </w:pPr>
    </w:p>
    <w:p w14:paraId="7EEE6D4A" w14:textId="77777777" w:rsidR="0042031C" w:rsidRDefault="0042031C" w:rsidP="0042031C">
      <w:pPr>
        <w:rPr>
          <w:rFonts w:asciiTheme="majorHAnsi" w:hAnsiTheme="majorHAnsi"/>
          <w:sz w:val="20"/>
          <w:szCs w:val="20"/>
          <w:lang w:val="es-ES_tradnl"/>
        </w:rPr>
      </w:pPr>
    </w:p>
    <w:p w14:paraId="642D60AE" w14:textId="77777777" w:rsidR="00CC78FA" w:rsidRPr="004351B2" w:rsidRDefault="00CC78FA" w:rsidP="004351B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</w:p>
    <w:p w14:paraId="6684E6B5" w14:textId="77777777" w:rsidR="004351B2" w:rsidRPr="004351B2" w:rsidRDefault="004351B2" w:rsidP="004351B2">
      <w:pPr>
        <w:spacing w:after="0" w:line="240" w:lineRule="auto"/>
        <w:jc w:val="both"/>
        <w:rPr>
          <w:rFonts w:ascii="Century Gothic" w:hAnsi="Century Gothic"/>
          <w:b/>
          <w:sz w:val="20"/>
          <w:szCs w:val="20"/>
        </w:rPr>
      </w:pPr>
    </w:p>
    <w:p w14:paraId="782AE0FB" w14:textId="3C4FC7CB" w:rsidR="007D4648" w:rsidRPr="00D51429" w:rsidRDefault="007D4648" w:rsidP="007D4648">
      <w:pPr>
        <w:pStyle w:val="NormalWeb"/>
        <w:spacing w:before="0" w:beforeAutospacing="0" w:after="0"/>
        <w:jc w:val="right"/>
        <w:rPr>
          <w:lang w:val="es-CL"/>
        </w:rPr>
      </w:pPr>
      <w:r w:rsidRPr="00D51429">
        <w:rPr>
          <w:rFonts w:ascii="Century Gothic" w:hAnsi="Century Gothic"/>
          <w:sz w:val="20"/>
          <w:szCs w:val="20"/>
          <w:lang w:val="es-CL"/>
        </w:rPr>
        <w:t>Atentamente,</w:t>
      </w:r>
    </w:p>
    <w:p w14:paraId="752D0A14" w14:textId="77777777" w:rsidR="007D4648" w:rsidRDefault="007D4648" w:rsidP="007D4648">
      <w:pPr>
        <w:pStyle w:val="Prrafodelista"/>
        <w:spacing w:after="0"/>
        <w:jc w:val="both"/>
        <w:rPr>
          <w:rFonts w:ascii="Century Gothic" w:hAnsi="Century Gothic"/>
          <w:sz w:val="20"/>
          <w:szCs w:val="20"/>
        </w:rPr>
      </w:pPr>
    </w:p>
    <w:bookmarkEnd w:id="0"/>
    <w:bookmarkEnd w:id="1"/>
    <w:p w14:paraId="3CED70CE" w14:textId="06CB90BC" w:rsidR="00F85DF5" w:rsidRDefault="007D4648" w:rsidP="007D4648">
      <w:pPr>
        <w:spacing w:after="0"/>
        <w:jc w:val="right"/>
        <w:rPr>
          <w:rFonts w:ascii="Century Gothic" w:hAnsi="Century Gothic"/>
          <w:b/>
          <w:sz w:val="20"/>
          <w:szCs w:val="20"/>
        </w:rPr>
      </w:pPr>
      <w:r>
        <w:rPr>
          <w:noProof/>
          <w:lang w:val="en-US"/>
        </w:rPr>
        <w:drawing>
          <wp:inline distT="0" distB="0" distL="0" distR="0" wp14:anchorId="4A7C34F1" wp14:editId="1A07E7AE">
            <wp:extent cx="1102360" cy="304800"/>
            <wp:effectExtent l="0" t="0" r="2540" b="0"/>
            <wp:docPr id="1" name="Picture 1" descr="https://fontmeme.com/temporary/c5c0683c429fbf0cbc712f42cc4d58b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fontmeme.com/temporary/c5c0683c429fbf0cbc712f42cc4d58b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68DFB" w14:textId="77777777" w:rsidR="007D4648" w:rsidRPr="00D51429" w:rsidRDefault="007D4648" w:rsidP="007D4648">
      <w:pPr>
        <w:pStyle w:val="NormalWeb"/>
        <w:spacing w:before="0" w:beforeAutospacing="0" w:after="0"/>
        <w:jc w:val="right"/>
        <w:rPr>
          <w:lang w:val="es-CL"/>
        </w:rPr>
      </w:pPr>
      <w:r w:rsidRPr="00D51429">
        <w:rPr>
          <w:rFonts w:ascii="Century Gothic" w:hAnsi="Century Gothic"/>
          <w:b/>
          <w:bCs/>
          <w:sz w:val="20"/>
          <w:szCs w:val="20"/>
          <w:lang w:val="es-CL"/>
        </w:rPr>
        <w:t>Dr. Diego García-Tello Núñez</w:t>
      </w:r>
    </w:p>
    <w:p w14:paraId="1531AA55" w14:textId="77777777" w:rsidR="007D4648" w:rsidRPr="00D51429" w:rsidRDefault="007D4648" w:rsidP="007D4648">
      <w:pPr>
        <w:pStyle w:val="NormalWeb"/>
        <w:spacing w:before="0" w:beforeAutospacing="0" w:after="0"/>
        <w:jc w:val="right"/>
        <w:rPr>
          <w:lang w:val="es-CL"/>
        </w:rPr>
      </w:pPr>
      <w:r w:rsidRPr="00D51429">
        <w:rPr>
          <w:rFonts w:ascii="Century Gothic" w:hAnsi="Century Gothic"/>
          <w:b/>
          <w:bCs/>
          <w:sz w:val="20"/>
          <w:szCs w:val="20"/>
          <w:lang w:val="es-CL"/>
        </w:rPr>
        <w:t>Radiólogo Máxilofacial</w:t>
      </w:r>
    </w:p>
    <w:p w14:paraId="2D6031AF" w14:textId="77777777" w:rsidR="007D4648" w:rsidRDefault="007D4648" w:rsidP="007D4648">
      <w:pPr>
        <w:pStyle w:val="NormalWeb"/>
        <w:spacing w:before="0" w:beforeAutospacing="0" w:after="0"/>
        <w:jc w:val="right"/>
      </w:pPr>
      <w:r>
        <w:rPr>
          <w:rFonts w:ascii="Century Gothic" w:hAnsi="Century Gothic"/>
          <w:b/>
          <w:bCs/>
          <w:sz w:val="20"/>
          <w:szCs w:val="20"/>
        </w:rPr>
        <w:t>15.719.467-4</w:t>
      </w:r>
    </w:p>
    <w:p w14:paraId="5CB88942" w14:textId="77777777" w:rsidR="007D4648" w:rsidRPr="00890512" w:rsidRDefault="007D4648" w:rsidP="00F85DF5">
      <w:pPr>
        <w:spacing w:after="0"/>
        <w:rPr>
          <w:rFonts w:ascii="Century Gothic" w:hAnsi="Century Gothic"/>
          <w:b/>
          <w:sz w:val="20"/>
          <w:szCs w:val="20"/>
        </w:rPr>
      </w:pPr>
    </w:p>
    <w:sectPr w:rsidR="007D4648" w:rsidRPr="00890512" w:rsidSect="00C60740">
      <w:pgSz w:w="12240" w:h="15840" w:code="1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E158A"/>
    <w:multiLevelType w:val="hybridMultilevel"/>
    <w:tmpl w:val="A692A45E"/>
    <w:lvl w:ilvl="0" w:tplc="70E2144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0315F"/>
    <w:multiLevelType w:val="hybridMultilevel"/>
    <w:tmpl w:val="084A3FF8"/>
    <w:lvl w:ilvl="0" w:tplc="49BACE6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834FF"/>
    <w:multiLevelType w:val="hybridMultilevel"/>
    <w:tmpl w:val="9D901264"/>
    <w:lvl w:ilvl="0" w:tplc="D78CD77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948098">
    <w:abstractNumId w:val="0"/>
  </w:num>
  <w:num w:numId="2" w16cid:durableId="683167485">
    <w:abstractNumId w:val="2"/>
  </w:num>
  <w:num w:numId="3" w16cid:durableId="1677030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ABA"/>
    <w:rsid w:val="00001308"/>
    <w:rsid w:val="0001715B"/>
    <w:rsid w:val="0003547F"/>
    <w:rsid w:val="000541D0"/>
    <w:rsid w:val="00071F43"/>
    <w:rsid w:val="00074D61"/>
    <w:rsid w:val="0009185E"/>
    <w:rsid w:val="0009367F"/>
    <w:rsid w:val="000B0228"/>
    <w:rsid w:val="000B13B8"/>
    <w:rsid w:val="000B16D5"/>
    <w:rsid w:val="000D364F"/>
    <w:rsid w:val="000D702C"/>
    <w:rsid w:val="00103957"/>
    <w:rsid w:val="00104704"/>
    <w:rsid w:val="0012257E"/>
    <w:rsid w:val="00124339"/>
    <w:rsid w:val="00171BEA"/>
    <w:rsid w:val="00175A6B"/>
    <w:rsid w:val="0019577C"/>
    <w:rsid w:val="001A0134"/>
    <w:rsid w:val="001A0B97"/>
    <w:rsid w:val="001B5492"/>
    <w:rsid w:val="001C3AC6"/>
    <w:rsid w:val="001D30B1"/>
    <w:rsid w:val="001D447C"/>
    <w:rsid w:val="001F0B63"/>
    <w:rsid w:val="001F4932"/>
    <w:rsid w:val="00204374"/>
    <w:rsid w:val="00205741"/>
    <w:rsid w:val="0021078B"/>
    <w:rsid w:val="00224183"/>
    <w:rsid w:val="002317D0"/>
    <w:rsid w:val="00235737"/>
    <w:rsid w:val="00241AB6"/>
    <w:rsid w:val="002656B4"/>
    <w:rsid w:val="002A4CFB"/>
    <w:rsid w:val="002B4E86"/>
    <w:rsid w:val="002B54D5"/>
    <w:rsid w:val="002B783E"/>
    <w:rsid w:val="002C15FD"/>
    <w:rsid w:val="002C76E1"/>
    <w:rsid w:val="002E205E"/>
    <w:rsid w:val="002F1414"/>
    <w:rsid w:val="002F1998"/>
    <w:rsid w:val="002F5FD6"/>
    <w:rsid w:val="0033436F"/>
    <w:rsid w:val="00351A15"/>
    <w:rsid w:val="00385E2D"/>
    <w:rsid w:val="00393D5B"/>
    <w:rsid w:val="003A236F"/>
    <w:rsid w:val="003D12B4"/>
    <w:rsid w:val="003D6E01"/>
    <w:rsid w:val="003E070C"/>
    <w:rsid w:val="003E278A"/>
    <w:rsid w:val="003F08D4"/>
    <w:rsid w:val="00405ABA"/>
    <w:rsid w:val="00411A2A"/>
    <w:rsid w:val="00415E03"/>
    <w:rsid w:val="0042031C"/>
    <w:rsid w:val="004351B2"/>
    <w:rsid w:val="004369DD"/>
    <w:rsid w:val="00444D57"/>
    <w:rsid w:val="004502B4"/>
    <w:rsid w:val="00486CAA"/>
    <w:rsid w:val="004A10D5"/>
    <w:rsid w:val="004A4AF7"/>
    <w:rsid w:val="004B4998"/>
    <w:rsid w:val="004C1731"/>
    <w:rsid w:val="004F4EDB"/>
    <w:rsid w:val="00523216"/>
    <w:rsid w:val="0054151E"/>
    <w:rsid w:val="0054673A"/>
    <w:rsid w:val="00575263"/>
    <w:rsid w:val="005841DF"/>
    <w:rsid w:val="005C0624"/>
    <w:rsid w:val="00612E65"/>
    <w:rsid w:val="00625CE1"/>
    <w:rsid w:val="00630DF1"/>
    <w:rsid w:val="0063167C"/>
    <w:rsid w:val="00633FBC"/>
    <w:rsid w:val="00637C2C"/>
    <w:rsid w:val="00665BE5"/>
    <w:rsid w:val="00686F38"/>
    <w:rsid w:val="00692E7F"/>
    <w:rsid w:val="00696803"/>
    <w:rsid w:val="006B3676"/>
    <w:rsid w:val="006B385A"/>
    <w:rsid w:val="006B48E7"/>
    <w:rsid w:val="006C4AB0"/>
    <w:rsid w:val="006E28A5"/>
    <w:rsid w:val="006F2602"/>
    <w:rsid w:val="00703914"/>
    <w:rsid w:val="00710EA0"/>
    <w:rsid w:val="00733659"/>
    <w:rsid w:val="00733FD2"/>
    <w:rsid w:val="00744D6C"/>
    <w:rsid w:val="00747C0E"/>
    <w:rsid w:val="007501A6"/>
    <w:rsid w:val="0075091D"/>
    <w:rsid w:val="007B5B0E"/>
    <w:rsid w:val="007C26C7"/>
    <w:rsid w:val="007D4648"/>
    <w:rsid w:val="007E49B7"/>
    <w:rsid w:val="00805DF6"/>
    <w:rsid w:val="00846D31"/>
    <w:rsid w:val="00855A90"/>
    <w:rsid w:val="00860C95"/>
    <w:rsid w:val="008640C4"/>
    <w:rsid w:val="00871D4B"/>
    <w:rsid w:val="00875A8D"/>
    <w:rsid w:val="008844B2"/>
    <w:rsid w:val="00890512"/>
    <w:rsid w:val="00892920"/>
    <w:rsid w:val="00892E29"/>
    <w:rsid w:val="008A09D7"/>
    <w:rsid w:val="008A2981"/>
    <w:rsid w:val="008A6342"/>
    <w:rsid w:val="008A7761"/>
    <w:rsid w:val="008D43D6"/>
    <w:rsid w:val="008E2704"/>
    <w:rsid w:val="008E309A"/>
    <w:rsid w:val="00915914"/>
    <w:rsid w:val="00941FA5"/>
    <w:rsid w:val="00943E40"/>
    <w:rsid w:val="009707C0"/>
    <w:rsid w:val="009979AD"/>
    <w:rsid w:val="009A1F1B"/>
    <w:rsid w:val="009A3D4D"/>
    <w:rsid w:val="009A4FDA"/>
    <w:rsid w:val="009B617B"/>
    <w:rsid w:val="009C1B33"/>
    <w:rsid w:val="009C1BC9"/>
    <w:rsid w:val="009C212F"/>
    <w:rsid w:val="009C38FD"/>
    <w:rsid w:val="009C7FA1"/>
    <w:rsid w:val="009D518D"/>
    <w:rsid w:val="009E2CB9"/>
    <w:rsid w:val="00A02EEF"/>
    <w:rsid w:val="00A14953"/>
    <w:rsid w:val="00A15C8F"/>
    <w:rsid w:val="00A360DC"/>
    <w:rsid w:val="00A6765E"/>
    <w:rsid w:val="00A80169"/>
    <w:rsid w:val="00A81798"/>
    <w:rsid w:val="00A870D4"/>
    <w:rsid w:val="00AB3607"/>
    <w:rsid w:val="00AC4E80"/>
    <w:rsid w:val="00AD3B50"/>
    <w:rsid w:val="00AE6D4A"/>
    <w:rsid w:val="00B13839"/>
    <w:rsid w:val="00B14651"/>
    <w:rsid w:val="00B20192"/>
    <w:rsid w:val="00B41695"/>
    <w:rsid w:val="00B519E5"/>
    <w:rsid w:val="00B72DFB"/>
    <w:rsid w:val="00B878B8"/>
    <w:rsid w:val="00B9708B"/>
    <w:rsid w:val="00BA4B43"/>
    <w:rsid w:val="00BA6679"/>
    <w:rsid w:val="00BB10E3"/>
    <w:rsid w:val="00BF13DC"/>
    <w:rsid w:val="00BF5D17"/>
    <w:rsid w:val="00C1557C"/>
    <w:rsid w:val="00C156CF"/>
    <w:rsid w:val="00C47601"/>
    <w:rsid w:val="00C60740"/>
    <w:rsid w:val="00C60856"/>
    <w:rsid w:val="00C648DB"/>
    <w:rsid w:val="00C85DA4"/>
    <w:rsid w:val="00C97181"/>
    <w:rsid w:val="00CA1B4D"/>
    <w:rsid w:val="00CA28F3"/>
    <w:rsid w:val="00CB6594"/>
    <w:rsid w:val="00CC78FA"/>
    <w:rsid w:val="00CD3D59"/>
    <w:rsid w:val="00CF7DE4"/>
    <w:rsid w:val="00D1792A"/>
    <w:rsid w:val="00D21071"/>
    <w:rsid w:val="00D42B22"/>
    <w:rsid w:val="00D51429"/>
    <w:rsid w:val="00D56155"/>
    <w:rsid w:val="00D56811"/>
    <w:rsid w:val="00D858D7"/>
    <w:rsid w:val="00D86BF4"/>
    <w:rsid w:val="00DB2312"/>
    <w:rsid w:val="00DD6880"/>
    <w:rsid w:val="00DF41DB"/>
    <w:rsid w:val="00DF7346"/>
    <w:rsid w:val="00E10779"/>
    <w:rsid w:val="00E1354B"/>
    <w:rsid w:val="00E21D78"/>
    <w:rsid w:val="00E22B58"/>
    <w:rsid w:val="00E24973"/>
    <w:rsid w:val="00E51DE3"/>
    <w:rsid w:val="00E96E55"/>
    <w:rsid w:val="00EA09E6"/>
    <w:rsid w:val="00EA2736"/>
    <w:rsid w:val="00ED3A44"/>
    <w:rsid w:val="00ED69B7"/>
    <w:rsid w:val="00EE228E"/>
    <w:rsid w:val="00EE687E"/>
    <w:rsid w:val="00EE7CB2"/>
    <w:rsid w:val="00EF2B8E"/>
    <w:rsid w:val="00F271F4"/>
    <w:rsid w:val="00F31B1E"/>
    <w:rsid w:val="00F474DA"/>
    <w:rsid w:val="00F65922"/>
    <w:rsid w:val="00F82C95"/>
    <w:rsid w:val="00F85DF5"/>
    <w:rsid w:val="00F9558B"/>
    <w:rsid w:val="00FA2E00"/>
    <w:rsid w:val="00FD071D"/>
    <w:rsid w:val="00FF1357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7F8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4CF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039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391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90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D4648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Sombreadoclaro">
    <w:name w:val="Light Shading"/>
    <w:basedOn w:val="Tablanormal"/>
    <w:uiPriority w:val="60"/>
    <w:semiHidden/>
    <w:unhideWhenUsed/>
    <w:rsid w:val="0042031C"/>
    <w:pPr>
      <w:spacing w:after="0" w:line="240" w:lineRule="auto"/>
    </w:pPr>
    <w:rPr>
      <w:rFonts w:eastAsiaTheme="minorEastAsia"/>
      <w:color w:val="000000" w:themeColor="text1" w:themeShade="BF"/>
      <w:sz w:val="24"/>
      <w:szCs w:val="24"/>
      <w:lang w:val="es-ES_tradnl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Sinespaciado">
    <w:name w:val="No Spacing"/>
    <w:uiPriority w:val="1"/>
    <w:qFormat/>
    <w:rsid w:val="002241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8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guel%20Quintanilla\Desktop\Informes%20%5bFecha%20de%20Entrega%20XX-05-16%5d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D647E2-7C70-45E2-9AB2-E47D80D97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Informes [Fecha de Entrega XX-05-16]</Template>
  <TotalTime>106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Quintanilla</dc:creator>
  <cp:lastModifiedBy>Diego García-Tello Núñez</cp:lastModifiedBy>
  <cp:revision>48</cp:revision>
  <dcterms:created xsi:type="dcterms:W3CDTF">2018-06-06T04:11:00Z</dcterms:created>
  <dcterms:modified xsi:type="dcterms:W3CDTF">2026-05-21T15:33:00Z</dcterms:modified>
</cp:coreProperties>
</file>